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9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091"/>
      </w:tblGrid>
      <w:tr w:rsidR="00A2326F" w:rsidRPr="00385C77" w14:paraId="4CD386CD" w14:textId="77777777" w:rsidTr="00CC6760">
        <w:trPr>
          <w:trHeight w:hRule="exact" w:val="287"/>
        </w:trPr>
        <w:tc>
          <w:tcPr>
            <w:tcW w:w="10091" w:type="dxa"/>
          </w:tcPr>
          <w:p w14:paraId="571F2EE3" w14:textId="586A177A" w:rsidR="00A2326F" w:rsidRPr="00385C77" w:rsidRDefault="00A2326F">
            <w:pPr>
              <w:pStyle w:val="StyleContactInfo"/>
              <w:rPr>
                <w:color w:val="0070C0"/>
                <w:sz w:val="24"/>
                <w:szCs w:val="24"/>
              </w:rPr>
            </w:pPr>
            <w:bookmarkStart w:id="0" w:name="_Hlk41599824"/>
            <w:r w:rsidRPr="00385C77">
              <w:rPr>
                <w:b/>
                <w:bCs/>
                <w:sz w:val="24"/>
                <w:szCs w:val="24"/>
              </w:rPr>
              <w:t xml:space="preserve">#17 </w:t>
            </w:r>
            <w:proofErr w:type="spellStart"/>
            <w:r w:rsidRPr="00385C77">
              <w:rPr>
                <w:b/>
                <w:bCs/>
                <w:sz w:val="24"/>
                <w:szCs w:val="24"/>
              </w:rPr>
              <w:t>Covigne</w:t>
            </w:r>
            <w:proofErr w:type="spellEnd"/>
            <w:r w:rsidRPr="00385C77">
              <w:rPr>
                <w:b/>
                <w:bCs/>
                <w:sz w:val="24"/>
                <w:szCs w:val="24"/>
              </w:rPr>
              <w:t xml:space="preserve"> Road, Diego Martin, Trinidad </w:t>
            </w:r>
            <w:r w:rsidRPr="00385C77">
              <w:rPr>
                <w:b/>
                <w:bCs/>
                <w:sz w:val="24"/>
                <w:szCs w:val="24"/>
              </w:rPr>
              <w:sym w:font="Symbol" w:char="F0B7"/>
            </w:r>
            <w:r w:rsidRPr="00385C77">
              <w:rPr>
                <w:b/>
                <w:bCs/>
                <w:sz w:val="24"/>
                <w:szCs w:val="24"/>
              </w:rPr>
              <w:t xml:space="preserve"> </w:t>
            </w:r>
            <w:r w:rsidR="00613924" w:rsidRPr="00385C77">
              <w:rPr>
                <w:b/>
                <w:bCs/>
                <w:sz w:val="24"/>
                <w:szCs w:val="24"/>
              </w:rPr>
              <w:t xml:space="preserve"> 335-9514</w:t>
            </w:r>
            <w:r w:rsidRPr="00385C77">
              <w:rPr>
                <w:b/>
                <w:bCs/>
                <w:sz w:val="24"/>
                <w:szCs w:val="24"/>
              </w:rPr>
              <w:sym w:font="Symbol" w:char="F0B7"/>
            </w:r>
            <w:r w:rsidRPr="00385C77">
              <w:rPr>
                <w:b/>
                <w:bCs/>
                <w:sz w:val="24"/>
                <w:szCs w:val="24"/>
              </w:rPr>
              <w:t xml:space="preserve"> </w:t>
            </w:r>
            <w:hyperlink r:id="rId9" w:history="1">
              <w:r w:rsidR="00351199" w:rsidRPr="00385C77">
                <w:rPr>
                  <w:rStyle w:val="Hyperlink"/>
                  <w:sz w:val="24"/>
                  <w:szCs w:val="24"/>
                </w:rPr>
                <w:t>makelacd2@gmail.com</w:t>
              </w:r>
            </w:hyperlink>
          </w:p>
          <w:p w14:paraId="73B6F4A0" w14:textId="70145574" w:rsidR="00351199" w:rsidRPr="00385C77" w:rsidRDefault="00351199">
            <w:pPr>
              <w:pStyle w:val="StyleContactInfo"/>
              <w:rPr>
                <w:b/>
                <w:bCs/>
                <w:sz w:val="24"/>
                <w:szCs w:val="24"/>
              </w:rPr>
            </w:pPr>
          </w:p>
        </w:tc>
      </w:tr>
      <w:tr w:rsidR="00A2326F" w:rsidRPr="00385C77" w14:paraId="6630DF07" w14:textId="77777777" w:rsidTr="00CC6760">
        <w:trPr>
          <w:trHeight w:hRule="exact" w:val="718"/>
        </w:trPr>
        <w:tc>
          <w:tcPr>
            <w:tcW w:w="10091" w:type="dxa"/>
          </w:tcPr>
          <w:p w14:paraId="69E736DE" w14:textId="77777777" w:rsidR="00A2326F" w:rsidRPr="00806CD9" w:rsidRDefault="00A2326F">
            <w:pPr>
              <w:pStyle w:val="YourName"/>
              <w:rPr>
                <w:rFonts w:ascii="Times New Roman" w:hAnsi="Times New Roman"/>
                <w:sz w:val="40"/>
                <w:szCs w:val="40"/>
              </w:rPr>
            </w:pPr>
            <w:r w:rsidRPr="00806CD9">
              <w:rPr>
                <w:rFonts w:ascii="Times New Roman" w:hAnsi="Times New Roman"/>
                <w:sz w:val="40"/>
                <w:szCs w:val="40"/>
              </w:rPr>
              <w:t>MAKELA DUNBAR</w:t>
            </w:r>
          </w:p>
        </w:tc>
      </w:tr>
      <w:tr w:rsidR="00A2326F" w:rsidRPr="00385C77" w14:paraId="3450839D" w14:textId="77777777" w:rsidTr="00CC6760">
        <w:trPr>
          <w:trHeight w:val="144"/>
        </w:trPr>
        <w:tc>
          <w:tcPr>
            <w:tcW w:w="10091" w:type="dxa"/>
            <w:tcBorders>
              <w:bottom w:val="single" w:sz="12" w:space="0" w:color="auto"/>
            </w:tcBorders>
          </w:tcPr>
          <w:p w14:paraId="7BE8FD76" w14:textId="77777777" w:rsidR="00A2326F" w:rsidRPr="00806CD9" w:rsidRDefault="00A2326F">
            <w:pPr>
              <w:pStyle w:val="Heading1"/>
              <w:rPr>
                <w:rFonts w:ascii="Times New Roman" w:hAnsi="Times New Roman"/>
                <w:sz w:val="36"/>
                <w:szCs w:val="36"/>
              </w:rPr>
            </w:pPr>
            <w:r w:rsidRPr="00806CD9">
              <w:rPr>
                <w:rFonts w:ascii="Times New Roman" w:hAnsi="Times New Roman"/>
                <w:sz w:val="36"/>
                <w:szCs w:val="36"/>
              </w:rPr>
              <w:t>Objectives</w:t>
            </w:r>
          </w:p>
        </w:tc>
      </w:tr>
      <w:tr w:rsidR="00A2326F" w:rsidRPr="00385C77" w14:paraId="598F9060" w14:textId="77777777" w:rsidTr="00CC6760">
        <w:trPr>
          <w:trHeight w:val="976"/>
        </w:trPr>
        <w:tc>
          <w:tcPr>
            <w:tcW w:w="10091" w:type="dxa"/>
            <w:tcBorders>
              <w:top w:val="single" w:sz="12" w:space="0" w:color="auto"/>
            </w:tcBorders>
          </w:tcPr>
          <w:p w14:paraId="3BDAB93A" w14:textId="7A24FA07" w:rsidR="00351199" w:rsidRPr="00385C77" w:rsidRDefault="00351199" w:rsidP="0035119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To be an asset to the organization</w:t>
            </w:r>
            <w:r w:rsidR="006E7B86">
              <w:rPr>
                <w:sz w:val="24"/>
                <w:szCs w:val="24"/>
              </w:rPr>
              <w:t>,</w:t>
            </w:r>
            <w:r w:rsidRPr="00385C77">
              <w:rPr>
                <w:sz w:val="24"/>
                <w:szCs w:val="24"/>
              </w:rPr>
              <w:t xml:space="preserve"> if and when awarded the opportunity. </w:t>
            </w:r>
          </w:p>
          <w:p w14:paraId="1FBE1099" w14:textId="5100C9B9" w:rsidR="00A2326F" w:rsidRPr="00385C77" w:rsidRDefault="00351199" w:rsidP="0035119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To use each job opportunity as a stepping-stone to my desired success.</w:t>
            </w:r>
          </w:p>
        </w:tc>
      </w:tr>
      <w:tr w:rsidR="00A2326F" w:rsidRPr="00385C77" w14:paraId="42164AF3" w14:textId="77777777" w:rsidTr="00CC6760">
        <w:trPr>
          <w:trHeight w:val="351"/>
        </w:trPr>
        <w:tc>
          <w:tcPr>
            <w:tcW w:w="10091" w:type="dxa"/>
            <w:tcBorders>
              <w:bottom w:val="single" w:sz="4" w:space="0" w:color="auto"/>
            </w:tcBorders>
          </w:tcPr>
          <w:p w14:paraId="73A2A80F" w14:textId="77777777" w:rsidR="00A2326F" w:rsidRPr="00806CD9" w:rsidRDefault="00A2326F">
            <w:pPr>
              <w:pStyle w:val="Heading1"/>
              <w:rPr>
                <w:rFonts w:ascii="Times New Roman" w:hAnsi="Times New Roman"/>
                <w:sz w:val="36"/>
                <w:szCs w:val="36"/>
              </w:rPr>
            </w:pPr>
            <w:r w:rsidRPr="00806CD9">
              <w:rPr>
                <w:rFonts w:ascii="Times New Roman" w:hAnsi="Times New Roman"/>
                <w:sz w:val="36"/>
                <w:szCs w:val="36"/>
              </w:rPr>
              <w:t>Experience</w:t>
            </w:r>
          </w:p>
        </w:tc>
      </w:tr>
      <w:tr w:rsidR="00A2326F" w:rsidRPr="00385C77" w14:paraId="0769B35A" w14:textId="77777777" w:rsidTr="00CC6760">
        <w:trPr>
          <w:trHeight w:val="1885"/>
        </w:trPr>
        <w:tc>
          <w:tcPr>
            <w:tcW w:w="10091" w:type="dxa"/>
            <w:tcBorders>
              <w:bottom w:val="single" w:sz="4" w:space="0" w:color="auto"/>
            </w:tcBorders>
          </w:tcPr>
          <w:p w14:paraId="3397171F" w14:textId="77777777" w:rsidR="00351199" w:rsidRPr="00385C77" w:rsidRDefault="00351199" w:rsidP="00351199">
            <w:pPr>
              <w:rPr>
                <w:b/>
                <w:sz w:val="24"/>
                <w:szCs w:val="24"/>
              </w:rPr>
            </w:pPr>
            <w:r w:rsidRPr="00806CD9">
              <w:rPr>
                <w:b/>
                <w:bCs/>
                <w:sz w:val="24"/>
                <w:szCs w:val="24"/>
              </w:rPr>
              <w:t>March 2014 – Present</w:t>
            </w:r>
            <w:r w:rsidRPr="00385C77">
              <w:rPr>
                <w:sz w:val="24"/>
                <w:szCs w:val="24"/>
              </w:rPr>
              <w:t xml:space="preserve">                             </w:t>
            </w:r>
            <w:r w:rsidRPr="00385C77">
              <w:rPr>
                <w:b/>
                <w:sz w:val="24"/>
                <w:szCs w:val="24"/>
              </w:rPr>
              <w:t>Ministry of the Attorney General and Legal Affairs</w:t>
            </w:r>
          </w:p>
          <w:p w14:paraId="465ED1B5" w14:textId="77777777" w:rsidR="00351199" w:rsidRPr="00385C77" w:rsidRDefault="00351199" w:rsidP="00351199">
            <w:pPr>
              <w:rPr>
                <w:b/>
                <w:sz w:val="24"/>
                <w:szCs w:val="24"/>
              </w:rPr>
            </w:pPr>
          </w:p>
          <w:p w14:paraId="3E9FF79A" w14:textId="77777777" w:rsidR="00351199" w:rsidRPr="00385C77" w:rsidRDefault="00351199" w:rsidP="00351199">
            <w:pPr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>Business Operations Assistant I</w:t>
            </w:r>
          </w:p>
          <w:p w14:paraId="19EAA989" w14:textId="20322227" w:rsidR="00351199" w:rsidRPr="00385C77" w:rsidRDefault="00351199" w:rsidP="00351199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Mail </w:t>
            </w:r>
            <w:r w:rsidR="00806CD9" w:rsidRPr="00385C77">
              <w:rPr>
                <w:sz w:val="24"/>
                <w:szCs w:val="24"/>
              </w:rPr>
              <w:t>in</w:t>
            </w:r>
            <w:r w:rsidRPr="00385C77">
              <w:rPr>
                <w:sz w:val="24"/>
                <w:szCs w:val="24"/>
              </w:rPr>
              <w:t xml:space="preserve"> Services Unit</w:t>
            </w:r>
          </w:p>
          <w:p w14:paraId="5A76B766" w14:textId="77777777" w:rsidR="00351199" w:rsidRPr="00385C77" w:rsidRDefault="00351199" w:rsidP="00351199">
            <w:pPr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Civil Registry (Counter)</w:t>
            </w:r>
          </w:p>
          <w:p w14:paraId="17669A9A" w14:textId="77777777" w:rsidR="00351199" w:rsidRPr="00385C77" w:rsidRDefault="00351199" w:rsidP="00351199">
            <w:pPr>
              <w:rPr>
                <w:b/>
                <w:sz w:val="24"/>
                <w:szCs w:val="24"/>
              </w:rPr>
            </w:pPr>
          </w:p>
          <w:p w14:paraId="5645B18D" w14:textId="77777777" w:rsidR="00351199" w:rsidRPr="00385C77" w:rsidRDefault="00351199" w:rsidP="00351199">
            <w:pPr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>Scanning Operator</w:t>
            </w:r>
          </w:p>
          <w:p w14:paraId="4AB9637C" w14:textId="77777777" w:rsidR="00351199" w:rsidRPr="00385C77" w:rsidRDefault="00351199" w:rsidP="00351199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Scan all documents requested at the Deeds counter and Civil Registry</w:t>
            </w:r>
          </w:p>
          <w:p w14:paraId="452A7027" w14:textId="77777777" w:rsidR="00351199" w:rsidRPr="00385C77" w:rsidRDefault="00351199" w:rsidP="00351199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Verify and record scanned documents on the Report Sheet </w:t>
            </w:r>
          </w:p>
          <w:p w14:paraId="454D60B7" w14:textId="6DAE3C82" w:rsidR="00351199" w:rsidRPr="00385C77" w:rsidRDefault="00351199" w:rsidP="005C10F9">
            <w:pPr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Pass completed work to Supervisor</w:t>
            </w:r>
          </w:p>
          <w:p w14:paraId="50544A47" w14:textId="77777777" w:rsidR="00351199" w:rsidRPr="00385C77" w:rsidRDefault="00351199" w:rsidP="00351199">
            <w:pPr>
              <w:ind w:left="720"/>
              <w:rPr>
                <w:sz w:val="24"/>
                <w:szCs w:val="24"/>
              </w:rPr>
            </w:pPr>
          </w:p>
          <w:p w14:paraId="1DFDFB1C" w14:textId="77777777" w:rsidR="00351199" w:rsidRPr="00385C77" w:rsidRDefault="00351199" w:rsidP="005C10F9">
            <w:pPr>
              <w:rPr>
                <w:sz w:val="24"/>
                <w:szCs w:val="24"/>
              </w:rPr>
            </w:pPr>
          </w:p>
          <w:p w14:paraId="6C461DB9" w14:textId="0361CC02" w:rsidR="005C10F9" w:rsidRPr="00385C77" w:rsidRDefault="0022179D" w:rsidP="005C10F9">
            <w:pPr>
              <w:rPr>
                <w:sz w:val="24"/>
                <w:szCs w:val="24"/>
              </w:rPr>
            </w:pPr>
            <w:r w:rsidRPr="00806CD9">
              <w:rPr>
                <w:b/>
                <w:bCs/>
                <w:sz w:val="24"/>
                <w:szCs w:val="24"/>
              </w:rPr>
              <w:t xml:space="preserve">November 2012 – </w:t>
            </w:r>
            <w:r w:rsidR="00351199" w:rsidRPr="00806CD9">
              <w:rPr>
                <w:b/>
                <w:bCs/>
                <w:sz w:val="24"/>
                <w:szCs w:val="24"/>
              </w:rPr>
              <w:t>May 2014</w:t>
            </w:r>
            <w:r w:rsidRPr="00385C77">
              <w:rPr>
                <w:sz w:val="24"/>
                <w:szCs w:val="24"/>
              </w:rPr>
              <w:t xml:space="preserve">                      </w:t>
            </w:r>
            <w:r w:rsidRPr="00385C77">
              <w:rPr>
                <w:b/>
                <w:sz w:val="24"/>
                <w:szCs w:val="24"/>
              </w:rPr>
              <w:t>Digicel Trinidad &amp; Tobago</w:t>
            </w:r>
          </w:p>
          <w:p w14:paraId="58EF2D0E" w14:textId="77777777" w:rsidR="0022179D" w:rsidRPr="00385C77" w:rsidRDefault="0022179D" w:rsidP="005C10F9">
            <w:pPr>
              <w:rPr>
                <w:sz w:val="24"/>
                <w:szCs w:val="24"/>
              </w:rPr>
            </w:pPr>
          </w:p>
          <w:p w14:paraId="10E9D3A6" w14:textId="77777777" w:rsidR="00351199" w:rsidRPr="00385C77" w:rsidRDefault="00351199" w:rsidP="00351199">
            <w:pPr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 xml:space="preserve">Customer Care Agent Trainee </w:t>
            </w:r>
          </w:p>
          <w:p w14:paraId="75694245" w14:textId="77777777" w:rsidR="00351199" w:rsidRPr="00385C77" w:rsidRDefault="00351199" w:rsidP="00351199">
            <w:pPr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Receive incoming calls</w:t>
            </w:r>
          </w:p>
          <w:p w14:paraId="62204F65" w14:textId="77777777" w:rsidR="00351199" w:rsidRPr="00385C77" w:rsidRDefault="00351199" w:rsidP="00351199">
            <w:pPr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Provide quality assistance to customers who may be experiencing issues with regards to the Digicel network via telephone</w:t>
            </w:r>
          </w:p>
          <w:p w14:paraId="22B01338" w14:textId="42C61A94" w:rsidR="0022179D" w:rsidRDefault="00351199" w:rsidP="005C10F9">
            <w:pPr>
              <w:numPr>
                <w:ilvl w:val="0"/>
                <w:numId w:val="23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Log tickets for all incoming calls</w:t>
            </w:r>
          </w:p>
          <w:p w14:paraId="44F66F44" w14:textId="77777777" w:rsidR="00CB158C" w:rsidRPr="00CB158C" w:rsidRDefault="00CB158C" w:rsidP="00CB158C">
            <w:pPr>
              <w:ind w:left="720"/>
              <w:rPr>
                <w:sz w:val="24"/>
                <w:szCs w:val="24"/>
              </w:rPr>
            </w:pPr>
          </w:p>
          <w:p w14:paraId="57DE19A5" w14:textId="77777777" w:rsidR="0022179D" w:rsidRPr="00385C77" w:rsidRDefault="0022179D" w:rsidP="005C10F9">
            <w:pPr>
              <w:rPr>
                <w:sz w:val="24"/>
                <w:szCs w:val="24"/>
              </w:rPr>
            </w:pPr>
          </w:p>
          <w:p w14:paraId="7E8AA1A9" w14:textId="73A548F7" w:rsidR="00CC18B7" w:rsidRPr="00385C77" w:rsidRDefault="00CC18B7" w:rsidP="00CC18B7">
            <w:pPr>
              <w:tabs>
                <w:tab w:val="left" w:pos="3851"/>
              </w:tabs>
              <w:rPr>
                <w:sz w:val="24"/>
                <w:szCs w:val="24"/>
              </w:rPr>
            </w:pPr>
            <w:r w:rsidRPr="00806CD9">
              <w:rPr>
                <w:b/>
                <w:bCs/>
                <w:sz w:val="24"/>
                <w:szCs w:val="24"/>
              </w:rPr>
              <w:t xml:space="preserve">January 2011 – </w:t>
            </w:r>
            <w:r w:rsidR="006A5147" w:rsidRPr="00806CD9">
              <w:rPr>
                <w:b/>
                <w:bCs/>
                <w:sz w:val="24"/>
                <w:szCs w:val="24"/>
              </w:rPr>
              <w:t>September 2012</w:t>
            </w:r>
            <w:r w:rsidRPr="00385C77">
              <w:rPr>
                <w:sz w:val="24"/>
                <w:szCs w:val="24"/>
              </w:rPr>
              <w:tab/>
            </w:r>
            <w:r w:rsidRPr="00385C77">
              <w:rPr>
                <w:b/>
                <w:sz w:val="24"/>
                <w:szCs w:val="24"/>
              </w:rPr>
              <w:t xml:space="preserve"> </w:t>
            </w:r>
            <w:r w:rsidR="00806CD9">
              <w:rPr>
                <w:b/>
                <w:sz w:val="24"/>
                <w:szCs w:val="24"/>
              </w:rPr>
              <w:t xml:space="preserve">   </w:t>
            </w:r>
            <w:r w:rsidRPr="00385C77">
              <w:rPr>
                <w:b/>
                <w:sz w:val="24"/>
                <w:szCs w:val="24"/>
              </w:rPr>
              <w:t>R.M. Simon &amp; Company</w:t>
            </w:r>
          </w:p>
          <w:p w14:paraId="2768BE9E" w14:textId="77777777" w:rsidR="00CC18B7" w:rsidRPr="00385C77" w:rsidRDefault="00CC18B7" w:rsidP="005C10F9">
            <w:pPr>
              <w:rPr>
                <w:sz w:val="24"/>
                <w:szCs w:val="24"/>
              </w:rPr>
            </w:pPr>
          </w:p>
          <w:p w14:paraId="78656E5D" w14:textId="77777777" w:rsidR="00CC18B7" w:rsidRPr="00385C77" w:rsidRDefault="00CC18B7" w:rsidP="005C10F9">
            <w:pPr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>Legal Secretary</w:t>
            </w:r>
          </w:p>
          <w:p w14:paraId="6647E41D" w14:textId="77777777" w:rsidR="00CC18B7" w:rsidRPr="00385C77" w:rsidRDefault="00F23665" w:rsidP="00CC18B7">
            <w:pPr>
              <w:numPr>
                <w:ilvl w:val="0"/>
                <w:numId w:val="15"/>
              </w:numPr>
              <w:rPr>
                <w:b/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Receives and screens visitors an</w:t>
            </w:r>
            <w:r w:rsidR="004B7EBB" w:rsidRPr="00385C77">
              <w:rPr>
                <w:sz w:val="24"/>
                <w:szCs w:val="24"/>
              </w:rPr>
              <w:t>d telephone calls; responds to i</w:t>
            </w:r>
            <w:r w:rsidRPr="00385C77">
              <w:rPr>
                <w:sz w:val="24"/>
                <w:szCs w:val="24"/>
              </w:rPr>
              <w:t>nquiries on a variety of matters such as the status of pending cases</w:t>
            </w:r>
          </w:p>
          <w:p w14:paraId="6F070FF6" w14:textId="77777777" w:rsidR="00CC18B7" w:rsidRPr="00385C77" w:rsidRDefault="00F23665" w:rsidP="00CC18B7">
            <w:pPr>
              <w:numPr>
                <w:ilvl w:val="0"/>
                <w:numId w:val="15"/>
              </w:numPr>
              <w:rPr>
                <w:b/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Schedule and arranges meetings </w:t>
            </w:r>
          </w:p>
          <w:p w14:paraId="7CFC51FD" w14:textId="4609243D" w:rsidR="00CC18B7" w:rsidRPr="00385C77" w:rsidRDefault="00CC18B7" w:rsidP="00CC18B7">
            <w:pPr>
              <w:numPr>
                <w:ilvl w:val="0"/>
                <w:numId w:val="15"/>
              </w:numPr>
              <w:rPr>
                <w:b/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Prepare Legal document</w:t>
            </w:r>
            <w:r w:rsidR="00EA5C1A" w:rsidRPr="00385C77">
              <w:rPr>
                <w:sz w:val="24"/>
                <w:szCs w:val="24"/>
              </w:rPr>
              <w:t>s</w:t>
            </w:r>
            <w:r w:rsidR="004B7EBB" w:rsidRPr="00385C77">
              <w:rPr>
                <w:sz w:val="24"/>
                <w:szCs w:val="24"/>
              </w:rPr>
              <w:t xml:space="preserve"> for example Deeds, Power of Attorney, Will</w:t>
            </w:r>
            <w:r w:rsidR="004A2ED6" w:rsidRPr="00385C77">
              <w:rPr>
                <w:sz w:val="24"/>
                <w:szCs w:val="24"/>
              </w:rPr>
              <w:t>s</w:t>
            </w:r>
            <w:r w:rsidR="004B7EBB" w:rsidRPr="00385C77">
              <w:rPr>
                <w:sz w:val="24"/>
                <w:szCs w:val="24"/>
              </w:rPr>
              <w:t>, Claim F</w:t>
            </w:r>
            <w:r w:rsidR="003D24A7" w:rsidRPr="00385C77">
              <w:rPr>
                <w:sz w:val="24"/>
                <w:szCs w:val="24"/>
              </w:rPr>
              <w:t>orm</w:t>
            </w:r>
            <w:r w:rsidR="004A2ED6" w:rsidRPr="00385C77">
              <w:rPr>
                <w:sz w:val="24"/>
                <w:szCs w:val="24"/>
              </w:rPr>
              <w:t>s</w:t>
            </w:r>
            <w:r w:rsidR="003D24A7" w:rsidRPr="00385C77">
              <w:rPr>
                <w:sz w:val="24"/>
                <w:szCs w:val="24"/>
              </w:rPr>
              <w:t xml:space="preserve">, Letters of Administration/ </w:t>
            </w:r>
            <w:r w:rsidR="004B7EBB" w:rsidRPr="00385C77">
              <w:rPr>
                <w:sz w:val="24"/>
                <w:szCs w:val="24"/>
              </w:rPr>
              <w:t>Probate etc.</w:t>
            </w:r>
            <w:r w:rsidR="002F68D8" w:rsidRPr="00385C77">
              <w:rPr>
                <w:sz w:val="24"/>
                <w:szCs w:val="24"/>
              </w:rPr>
              <w:t xml:space="preserve"> </w:t>
            </w:r>
          </w:p>
          <w:p w14:paraId="76E26067" w14:textId="77777777" w:rsidR="002F68D8" w:rsidRPr="00385C77" w:rsidRDefault="002F68D8" w:rsidP="00CC18B7">
            <w:pPr>
              <w:numPr>
                <w:ilvl w:val="0"/>
                <w:numId w:val="15"/>
              </w:numPr>
              <w:rPr>
                <w:b/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File and Serve legal papers</w:t>
            </w:r>
          </w:p>
          <w:p w14:paraId="6599353E" w14:textId="77777777" w:rsidR="00CC18B7" w:rsidRPr="00385C77" w:rsidRDefault="00F23665" w:rsidP="005C10F9">
            <w:pPr>
              <w:numPr>
                <w:ilvl w:val="0"/>
                <w:numId w:val="15"/>
              </w:numPr>
              <w:rPr>
                <w:b/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Operates standard office equipment such as photocopiers, facsimile machines, etc.</w:t>
            </w:r>
          </w:p>
          <w:p w14:paraId="419C8608" w14:textId="77777777" w:rsidR="002F68D8" w:rsidRPr="00385C77" w:rsidRDefault="002F68D8" w:rsidP="002F68D8">
            <w:pPr>
              <w:ind w:left="720"/>
              <w:rPr>
                <w:b/>
                <w:sz w:val="24"/>
                <w:szCs w:val="24"/>
              </w:rPr>
            </w:pPr>
          </w:p>
          <w:p w14:paraId="2CCEBA13" w14:textId="77777777" w:rsidR="00CC18B7" w:rsidRPr="00385C77" w:rsidRDefault="00CC18B7" w:rsidP="005C10F9">
            <w:pPr>
              <w:rPr>
                <w:sz w:val="24"/>
                <w:szCs w:val="24"/>
              </w:rPr>
            </w:pPr>
          </w:p>
          <w:p w14:paraId="70311C5D" w14:textId="77777777" w:rsidR="00806CD9" w:rsidRDefault="00806CD9" w:rsidP="005C10F9">
            <w:pPr>
              <w:rPr>
                <w:sz w:val="24"/>
                <w:szCs w:val="24"/>
              </w:rPr>
            </w:pPr>
          </w:p>
          <w:p w14:paraId="2DBF411B" w14:textId="77777777" w:rsidR="00806CD9" w:rsidRDefault="00806CD9" w:rsidP="005C10F9">
            <w:pPr>
              <w:rPr>
                <w:sz w:val="24"/>
                <w:szCs w:val="24"/>
              </w:rPr>
            </w:pPr>
          </w:p>
          <w:p w14:paraId="0F0F103F" w14:textId="77777777" w:rsidR="00806CD9" w:rsidRDefault="00806CD9" w:rsidP="005C10F9">
            <w:pPr>
              <w:rPr>
                <w:sz w:val="24"/>
                <w:szCs w:val="24"/>
              </w:rPr>
            </w:pPr>
          </w:p>
          <w:p w14:paraId="11C5243A" w14:textId="1D31802D" w:rsidR="005C10F9" w:rsidRPr="00385C77" w:rsidRDefault="00575143" w:rsidP="005C10F9">
            <w:pPr>
              <w:rPr>
                <w:sz w:val="24"/>
                <w:szCs w:val="24"/>
              </w:rPr>
            </w:pPr>
            <w:r w:rsidRPr="00806CD9">
              <w:rPr>
                <w:b/>
                <w:bCs/>
                <w:sz w:val="24"/>
                <w:szCs w:val="24"/>
              </w:rPr>
              <w:t>July 2009 – October 2010</w:t>
            </w:r>
            <w:r w:rsidR="005C4162" w:rsidRPr="00385C77">
              <w:rPr>
                <w:sz w:val="24"/>
                <w:szCs w:val="24"/>
              </w:rPr>
              <w:t xml:space="preserve">                               </w:t>
            </w:r>
            <w:r w:rsidR="005C4162" w:rsidRPr="00385C77">
              <w:rPr>
                <w:b/>
                <w:sz w:val="24"/>
                <w:szCs w:val="24"/>
              </w:rPr>
              <w:t>Ministry of Legal Affairs</w:t>
            </w:r>
            <w:r w:rsidR="005C4162" w:rsidRPr="00385C77">
              <w:rPr>
                <w:sz w:val="24"/>
                <w:szCs w:val="24"/>
              </w:rPr>
              <w:t xml:space="preserve">   </w:t>
            </w:r>
          </w:p>
          <w:p w14:paraId="530B76D2" w14:textId="77777777" w:rsidR="00015C1F" w:rsidRPr="00385C77" w:rsidRDefault="00015C1F" w:rsidP="005C10F9">
            <w:pPr>
              <w:rPr>
                <w:b/>
                <w:sz w:val="24"/>
                <w:szCs w:val="24"/>
              </w:rPr>
            </w:pPr>
          </w:p>
          <w:p w14:paraId="79DA4781" w14:textId="77777777" w:rsidR="005C10F9" w:rsidRPr="00385C77" w:rsidRDefault="005C10F9" w:rsidP="005C10F9">
            <w:pPr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>Data Entry Clerk</w:t>
            </w:r>
            <w:r w:rsidR="00015C1F" w:rsidRPr="00385C77">
              <w:rPr>
                <w:b/>
                <w:sz w:val="24"/>
                <w:szCs w:val="24"/>
              </w:rPr>
              <w:t xml:space="preserve"> – Registrar General’s Department</w:t>
            </w:r>
          </w:p>
          <w:p w14:paraId="45F60B4F" w14:textId="77777777" w:rsidR="005C10F9" w:rsidRPr="00385C77" w:rsidRDefault="006A18BC" w:rsidP="005C10F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Enters data for births, deaths and marriages</w:t>
            </w:r>
          </w:p>
          <w:p w14:paraId="0B1CC1D3" w14:textId="77777777" w:rsidR="005C10F9" w:rsidRPr="00385C77" w:rsidRDefault="006A18BC" w:rsidP="005C10F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Key in blank records to verify the accuracy of the data entered</w:t>
            </w:r>
          </w:p>
          <w:p w14:paraId="6944733F" w14:textId="77777777" w:rsidR="00015C1F" w:rsidRPr="00385C77" w:rsidRDefault="006A18BC" w:rsidP="00015C1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Edit information on births, deaths, marriages etc</w:t>
            </w:r>
            <w:r w:rsidR="00015C1F" w:rsidRPr="00385C77">
              <w:rPr>
                <w:sz w:val="24"/>
                <w:szCs w:val="24"/>
              </w:rPr>
              <w:t>.</w:t>
            </w:r>
          </w:p>
          <w:p w14:paraId="02062F8D" w14:textId="77777777" w:rsidR="006A18BC" w:rsidRPr="00385C77" w:rsidRDefault="006A18BC" w:rsidP="006A18BC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Request clarification on documents with errors pertaining to births. deaths and marriages</w:t>
            </w:r>
          </w:p>
          <w:p w14:paraId="425AEAC5" w14:textId="77777777" w:rsidR="006A18BC" w:rsidRPr="00385C77" w:rsidRDefault="006A18BC" w:rsidP="006A18BC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Respond to queries from staff on documents pertaining to births, deaths and marriages</w:t>
            </w:r>
          </w:p>
          <w:p w14:paraId="34ED6A66" w14:textId="77777777" w:rsidR="006A18BC" w:rsidRPr="00385C77" w:rsidRDefault="00C13F05" w:rsidP="006A18BC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Prints statistical data for supervisors.</w:t>
            </w:r>
          </w:p>
          <w:p w14:paraId="1317ABF1" w14:textId="77777777" w:rsidR="005C4162" w:rsidRPr="00385C77" w:rsidRDefault="005C4162" w:rsidP="005C10F9">
            <w:pPr>
              <w:rPr>
                <w:sz w:val="24"/>
                <w:szCs w:val="24"/>
              </w:rPr>
            </w:pPr>
          </w:p>
          <w:p w14:paraId="0E2BEAB6" w14:textId="77777777" w:rsidR="005C4162" w:rsidRPr="00385C77" w:rsidRDefault="005C4162" w:rsidP="005C10F9">
            <w:pPr>
              <w:rPr>
                <w:sz w:val="24"/>
                <w:szCs w:val="24"/>
              </w:rPr>
            </w:pPr>
          </w:p>
          <w:p w14:paraId="45D7F766" w14:textId="77777777" w:rsidR="005C10F9" w:rsidRPr="00806CD9" w:rsidRDefault="005C4162" w:rsidP="005C10F9">
            <w:pPr>
              <w:rPr>
                <w:b/>
                <w:bCs/>
                <w:sz w:val="24"/>
                <w:szCs w:val="24"/>
              </w:rPr>
            </w:pPr>
            <w:r w:rsidRPr="00806CD9">
              <w:rPr>
                <w:b/>
                <w:bCs/>
                <w:sz w:val="24"/>
                <w:szCs w:val="24"/>
              </w:rPr>
              <w:t>July 2008 – July 2009</w:t>
            </w:r>
          </w:p>
          <w:p w14:paraId="093ACF23" w14:textId="77777777" w:rsidR="005C4162" w:rsidRPr="00385C77" w:rsidRDefault="005C4162" w:rsidP="005C4162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  <w:p w14:paraId="30292557" w14:textId="77777777" w:rsidR="005C4162" w:rsidRPr="00385C77" w:rsidRDefault="005C4162" w:rsidP="005C4162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>Clerical Assistant – Permanent Secretary</w:t>
            </w:r>
            <w:r w:rsidR="009D633C"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>’s</w:t>
            </w:r>
            <w:r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 Secretar</w:t>
            </w:r>
            <w:r w:rsidR="00F50992"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iat </w:t>
            </w:r>
          </w:p>
          <w:p w14:paraId="358A5A37" w14:textId="77777777" w:rsidR="005C4162" w:rsidRPr="00385C77" w:rsidRDefault="005C4162" w:rsidP="005C4162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Responding to telephone calls and assisting callers with enquiries regarding the Ministry’s services</w:t>
            </w:r>
          </w:p>
          <w:p w14:paraId="17B3C121" w14:textId="77777777" w:rsidR="005C4162" w:rsidRPr="00385C77" w:rsidRDefault="005C4162" w:rsidP="005C4162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Recording of all incoming and outgoing files and correspondence.</w:t>
            </w:r>
          </w:p>
          <w:p w14:paraId="6604DDF6" w14:textId="77777777" w:rsidR="005C4162" w:rsidRPr="00385C77" w:rsidRDefault="005C4162" w:rsidP="005C4162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Typing of documents.</w:t>
            </w:r>
          </w:p>
          <w:p w14:paraId="63C41170" w14:textId="77777777" w:rsidR="005C4162" w:rsidRPr="00385C77" w:rsidRDefault="005C4162" w:rsidP="005C4162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Assisting with the updating of the filing system</w:t>
            </w:r>
          </w:p>
          <w:p w14:paraId="73DDE52E" w14:textId="77777777" w:rsidR="00A2326F" w:rsidRPr="00385C77" w:rsidRDefault="005C4162" w:rsidP="005C4162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Copying of Cabinet Notes and other documents etc.</w:t>
            </w:r>
          </w:p>
          <w:p w14:paraId="22ADFA57" w14:textId="77777777" w:rsidR="00C13F05" w:rsidRPr="00385C77" w:rsidRDefault="00C13F05" w:rsidP="00C13F05">
            <w:pPr>
              <w:rPr>
                <w:sz w:val="24"/>
                <w:szCs w:val="24"/>
              </w:rPr>
            </w:pPr>
          </w:p>
        </w:tc>
      </w:tr>
      <w:tr w:rsidR="00A2326F" w:rsidRPr="00385C77" w14:paraId="1FF8229A" w14:textId="77777777" w:rsidTr="00CC6760">
        <w:trPr>
          <w:cantSplit/>
          <w:trHeight w:val="3590"/>
        </w:trPr>
        <w:tc>
          <w:tcPr>
            <w:tcW w:w="10091" w:type="dxa"/>
            <w:tcBorders>
              <w:top w:val="single" w:sz="4" w:space="0" w:color="auto"/>
              <w:bottom w:val="single" w:sz="2" w:space="0" w:color="999999"/>
            </w:tcBorders>
          </w:tcPr>
          <w:p w14:paraId="7D122BB4" w14:textId="77777777" w:rsidR="00A2326F" w:rsidRPr="00385C77" w:rsidRDefault="00A2326F">
            <w:pPr>
              <w:pStyle w:val="Heading2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</w:p>
          <w:p w14:paraId="3D239872" w14:textId="77777777" w:rsidR="00A2326F" w:rsidRPr="00385C77" w:rsidRDefault="00A2326F" w:rsidP="00032441">
            <w:pPr>
              <w:pStyle w:val="Heading2"/>
              <w:tabs>
                <w:tab w:val="left" w:pos="3526"/>
              </w:tabs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806CD9">
              <w:rPr>
                <w:rFonts w:ascii="Times New Roman" w:hAnsi="Times New Roman"/>
                <w:sz w:val="24"/>
                <w:szCs w:val="24"/>
                <w:lang w:val="en-US" w:eastAsia="en-US"/>
              </w:rPr>
              <w:t>April 2006- April 2008</w:t>
            </w:r>
            <w:r w:rsidRPr="00385C77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 xml:space="preserve">       </w:t>
            </w:r>
            <w:r w:rsidR="00032441" w:rsidRPr="00385C77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 xml:space="preserve">           </w:t>
            </w:r>
            <w:r w:rsidRPr="00385C77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Family Court of Trinidad and Tobago</w:t>
            </w:r>
          </w:p>
          <w:p w14:paraId="199C113A" w14:textId="77777777" w:rsidR="00A2326F" w:rsidRPr="00385C77" w:rsidRDefault="00A2326F">
            <w:pPr>
              <w:pStyle w:val="Heading2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</w:p>
          <w:p w14:paraId="134DA04F" w14:textId="77777777" w:rsidR="00A2326F" w:rsidRPr="00385C77" w:rsidRDefault="00A2326F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Clerical Assistant </w:t>
            </w:r>
          </w:p>
          <w:p w14:paraId="240BC00E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Prepare all documents as a consequence of both Magisterial and High Court, for example: Summons, Notices, Warrants, and Absolutes etc.</w:t>
            </w:r>
          </w:p>
          <w:p w14:paraId="71D3AC41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Liaise with Attorneys and Clients pertaining to matters of the court</w:t>
            </w:r>
          </w:p>
          <w:p w14:paraId="60842B47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Screen telephone calls and record messages</w:t>
            </w:r>
          </w:p>
          <w:p w14:paraId="497D31C3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Receive, Record and Dispatch mail and other correspondence </w:t>
            </w:r>
          </w:p>
          <w:p w14:paraId="62EAE00D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Type Letters, Memos, Reports and other documents</w:t>
            </w:r>
          </w:p>
          <w:p w14:paraId="67A2473C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Maintain a proper filing system for Human Resource and other Documents such as Sick Leave, Vacation Leave, Personal Leave and Other correspondence of a H.R nature</w:t>
            </w:r>
          </w:p>
          <w:p w14:paraId="5793B3F1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Take inventory of stationary and other office equipment (Administration)</w:t>
            </w:r>
          </w:p>
          <w:p w14:paraId="586B1B03" w14:textId="77777777" w:rsidR="00EA76BD" w:rsidRPr="00385C77" w:rsidRDefault="00EA76BD" w:rsidP="00EA76BD">
            <w:pPr>
              <w:rPr>
                <w:sz w:val="24"/>
                <w:szCs w:val="24"/>
              </w:rPr>
            </w:pPr>
          </w:p>
        </w:tc>
      </w:tr>
    </w:tbl>
    <w:p w14:paraId="0D541FA0" w14:textId="77777777" w:rsidR="009135D0" w:rsidRPr="00385C77" w:rsidRDefault="009135D0" w:rsidP="00C13F05">
      <w:pPr>
        <w:tabs>
          <w:tab w:val="left" w:pos="3780"/>
          <w:tab w:val="left" w:pos="3960"/>
        </w:tabs>
        <w:rPr>
          <w:sz w:val="24"/>
          <w:szCs w:val="24"/>
        </w:rPr>
      </w:pPr>
    </w:p>
    <w:tbl>
      <w:tblPr>
        <w:tblW w:w="100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420"/>
        <w:gridCol w:w="89"/>
        <w:gridCol w:w="180"/>
        <w:gridCol w:w="4319"/>
        <w:gridCol w:w="181"/>
        <w:gridCol w:w="1891"/>
      </w:tblGrid>
      <w:tr w:rsidR="00A2326F" w:rsidRPr="00385C77" w14:paraId="3FE4BAE3" w14:textId="77777777" w:rsidTr="00CC6760">
        <w:trPr>
          <w:trHeight w:val="510"/>
        </w:trPr>
        <w:tc>
          <w:tcPr>
            <w:tcW w:w="3689" w:type="dxa"/>
            <w:gridSpan w:val="3"/>
            <w:tcBorders>
              <w:top w:val="single" w:sz="2" w:space="0" w:color="999999"/>
            </w:tcBorders>
          </w:tcPr>
          <w:p w14:paraId="6F4E0102" w14:textId="77777777" w:rsidR="00A2326F" w:rsidRPr="00806CD9" w:rsidRDefault="00A2326F">
            <w:pPr>
              <w:pStyle w:val="BodyText1"/>
              <w:tabs>
                <w:tab w:val="left" w:pos="2520"/>
              </w:tabs>
              <w:rPr>
                <w:b/>
                <w:bCs/>
                <w:sz w:val="24"/>
                <w:szCs w:val="24"/>
              </w:rPr>
            </w:pPr>
            <w:r w:rsidRPr="00806CD9">
              <w:rPr>
                <w:b/>
                <w:bCs/>
                <w:sz w:val="24"/>
                <w:szCs w:val="24"/>
              </w:rPr>
              <w:t>January 2006- April 2006</w:t>
            </w:r>
          </w:p>
        </w:tc>
        <w:tc>
          <w:tcPr>
            <w:tcW w:w="4500" w:type="dxa"/>
            <w:gridSpan w:val="2"/>
            <w:tcBorders>
              <w:top w:val="single" w:sz="2" w:space="0" w:color="999999"/>
            </w:tcBorders>
          </w:tcPr>
          <w:p w14:paraId="1E89994C" w14:textId="77777777" w:rsidR="00A2326F" w:rsidRPr="00385C77" w:rsidRDefault="00032441" w:rsidP="00032441">
            <w:pPr>
              <w:pStyle w:val="BodyText"/>
              <w:tabs>
                <w:tab w:val="left" w:pos="1058"/>
              </w:tabs>
              <w:rPr>
                <w:b/>
                <w:sz w:val="24"/>
                <w:szCs w:val="24"/>
                <w:lang w:val="en-US" w:eastAsia="en-US"/>
              </w:rPr>
            </w:pPr>
            <w:r w:rsidRPr="00385C77">
              <w:rPr>
                <w:b/>
                <w:sz w:val="24"/>
                <w:szCs w:val="24"/>
                <w:lang w:val="en-US" w:eastAsia="en-US"/>
              </w:rPr>
              <w:t xml:space="preserve">     </w:t>
            </w:r>
            <w:r w:rsidR="00A2326F" w:rsidRPr="00385C77">
              <w:rPr>
                <w:b/>
                <w:sz w:val="24"/>
                <w:szCs w:val="24"/>
                <w:lang w:val="en-US" w:eastAsia="en-US"/>
              </w:rPr>
              <w:t>Ministry of Legal Affairs</w:t>
            </w:r>
          </w:p>
        </w:tc>
        <w:tc>
          <w:tcPr>
            <w:tcW w:w="1891" w:type="dxa"/>
            <w:tcBorders>
              <w:top w:val="single" w:sz="2" w:space="0" w:color="999999"/>
            </w:tcBorders>
          </w:tcPr>
          <w:p w14:paraId="1FCABDEC" w14:textId="77777777" w:rsidR="00A2326F" w:rsidRPr="00385C77" w:rsidRDefault="00A2326F">
            <w:pPr>
              <w:pStyle w:val="BodyText3"/>
              <w:rPr>
                <w:sz w:val="24"/>
                <w:szCs w:val="24"/>
                <w:lang w:val="en-US" w:eastAsia="en-US"/>
              </w:rPr>
            </w:pPr>
          </w:p>
        </w:tc>
      </w:tr>
      <w:tr w:rsidR="00A2326F" w:rsidRPr="00385C77" w14:paraId="5A3DD8FC" w14:textId="77777777" w:rsidTr="00CC6760">
        <w:trPr>
          <w:trHeight w:val="1504"/>
        </w:trPr>
        <w:tc>
          <w:tcPr>
            <w:tcW w:w="10080" w:type="dxa"/>
            <w:gridSpan w:val="6"/>
          </w:tcPr>
          <w:p w14:paraId="44E25A20" w14:textId="77777777" w:rsidR="005C4162" w:rsidRPr="00385C77" w:rsidRDefault="005C4162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  <w:p w14:paraId="3AA8584A" w14:textId="77777777" w:rsidR="00A2326F" w:rsidRPr="00385C77" w:rsidRDefault="00A2326F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>Clerical Assistant/ Typist (Companies Department)</w:t>
            </w:r>
          </w:p>
          <w:p w14:paraId="674FE07A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Search Companies’ names to ensure that new business don’t use names that already exists</w:t>
            </w:r>
          </w:p>
          <w:p w14:paraId="7E63A11A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Prepare Certificates of Registration </w:t>
            </w:r>
          </w:p>
          <w:p w14:paraId="4F285B27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Provide information to customers wishing to establish business, via telephone</w:t>
            </w:r>
          </w:p>
        </w:tc>
      </w:tr>
      <w:tr w:rsidR="00A2326F" w:rsidRPr="00385C77" w14:paraId="2A51EE75" w14:textId="77777777" w:rsidTr="00CC6760">
        <w:trPr>
          <w:trHeight w:hRule="exact" w:val="73"/>
        </w:trPr>
        <w:tc>
          <w:tcPr>
            <w:tcW w:w="10080" w:type="dxa"/>
            <w:gridSpan w:val="6"/>
            <w:tcBorders>
              <w:bottom w:val="single" w:sz="2" w:space="0" w:color="999999"/>
            </w:tcBorders>
          </w:tcPr>
          <w:p w14:paraId="11BA1204" w14:textId="77777777" w:rsidR="00A2326F" w:rsidRPr="00385C77" w:rsidRDefault="00A2326F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</w:tc>
      </w:tr>
      <w:tr w:rsidR="00A2326F" w:rsidRPr="00385C77" w14:paraId="60A6B2DE" w14:textId="77777777" w:rsidTr="00CC6760">
        <w:trPr>
          <w:trHeight w:val="495"/>
        </w:trPr>
        <w:tc>
          <w:tcPr>
            <w:tcW w:w="3509" w:type="dxa"/>
            <w:gridSpan w:val="2"/>
            <w:tcBorders>
              <w:top w:val="single" w:sz="2" w:space="0" w:color="999999"/>
            </w:tcBorders>
          </w:tcPr>
          <w:p w14:paraId="2435D187" w14:textId="0FF7FDF1" w:rsidR="00A2326F" w:rsidRPr="00806CD9" w:rsidRDefault="00A2326F">
            <w:pPr>
              <w:pStyle w:val="BodyText1"/>
              <w:tabs>
                <w:tab w:val="left" w:pos="2520"/>
              </w:tabs>
              <w:rPr>
                <w:b/>
                <w:bCs/>
                <w:sz w:val="24"/>
                <w:szCs w:val="24"/>
              </w:rPr>
            </w:pPr>
            <w:r w:rsidRPr="00806CD9">
              <w:rPr>
                <w:b/>
                <w:bCs/>
                <w:sz w:val="24"/>
                <w:szCs w:val="24"/>
              </w:rPr>
              <w:lastRenderedPageBreak/>
              <w:t>July 2005- August 2005</w:t>
            </w:r>
          </w:p>
        </w:tc>
        <w:tc>
          <w:tcPr>
            <w:tcW w:w="4499" w:type="dxa"/>
            <w:gridSpan w:val="2"/>
            <w:tcBorders>
              <w:top w:val="single" w:sz="2" w:space="0" w:color="999999"/>
            </w:tcBorders>
          </w:tcPr>
          <w:p w14:paraId="3FB3E569" w14:textId="5DC930C5" w:rsidR="00A2326F" w:rsidRPr="00385C77" w:rsidRDefault="00015C1F" w:rsidP="00806CD9">
            <w:pPr>
              <w:pStyle w:val="BodyText"/>
              <w:tabs>
                <w:tab w:val="left" w:pos="1584"/>
              </w:tabs>
              <w:rPr>
                <w:b/>
                <w:sz w:val="24"/>
                <w:szCs w:val="24"/>
                <w:lang w:val="en-US" w:eastAsia="en-US"/>
              </w:rPr>
            </w:pPr>
            <w:r w:rsidRPr="00385C77">
              <w:rPr>
                <w:b/>
                <w:sz w:val="24"/>
                <w:szCs w:val="24"/>
                <w:lang w:val="en-US" w:eastAsia="en-US"/>
              </w:rPr>
              <w:t xml:space="preserve">      </w:t>
            </w:r>
            <w:r w:rsidR="003C6827" w:rsidRPr="00385C77">
              <w:rPr>
                <w:b/>
                <w:sz w:val="24"/>
                <w:szCs w:val="24"/>
                <w:lang w:val="en-US" w:eastAsia="en-US"/>
              </w:rPr>
              <w:t xml:space="preserve">       </w:t>
            </w:r>
            <w:r w:rsidR="00032441" w:rsidRPr="00385C77">
              <w:rPr>
                <w:b/>
                <w:sz w:val="24"/>
                <w:szCs w:val="24"/>
                <w:lang w:val="en-US" w:eastAsia="en-US"/>
              </w:rPr>
              <w:t xml:space="preserve"> </w:t>
            </w:r>
            <w:r w:rsidR="00A2326F" w:rsidRPr="00385C77">
              <w:rPr>
                <w:b/>
                <w:sz w:val="24"/>
                <w:szCs w:val="24"/>
                <w:lang w:val="en-US" w:eastAsia="en-US"/>
              </w:rPr>
              <w:t>Maritime Financial Group</w:t>
            </w:r>
          </w:p>
        </w:tc>
        <w:tc>
          <w:tcPr>
            <w:tcW w:w="2072" w:type="dxa"/>
            <w:gridSpan w:val="2"/>
            <w:tcBorders>
              <w:top w:val="single" w:sz="2" w:space="0" w:color="999999"/>
            </w:tcBorders>
          </w:tcPr>
          <w:p w14:paraId="7374BDEA" w14:textId="424BD490" w:rsidR="00A2326F" w:rsidRPr="00385C77" w:rsidRDefault="003C6827" w:rsidP="00806CD9">
            <w:pPr>
              <w:pStyle w:val="BodyText3"/>
              <w:tabs>
                <w:tab w:val="left" w:pos="1171"/>
              </w:tabs>
              <w:jc w:val="center"/>
              <w:rPr>
                <w:sz w:val="24"/>
                <w:szCs w:val="24"/>
                <w:lang w:val="en-US" w:eastAsia="en-US"/>
              </w:rPr>
            </w:pPr>
            <w:r w:rsidRPr="00385C77">
              <w:rPr>
                <w:sz w:val="24"/>
                <w:szCs w:val="24"/>
                <w:lang w:val="en-US" w:eastAsia="en-US"/>
              </w:rPr>
              <w:t xml:space="preserve">                </w:t>
            </w:r>
            <w:r w:rsidR="00A2326F" w:rsidRPr="00385C77">
              <w:rPr>
                <w:sz w:val="24"/>
                <w:szCs w:val="24"/>
                <w:lang w:val="en-US" w:eastAsia="en-US"/>
              </w:rPr>
              <w:t>Barataria</w:t>
            </w:r>
          </w:p>
        </w:tc>
      </w:tr>
      <w:tr w:rsidR="00A2326F" w:rsidRPr="00385C77" w14:paraId="03E9CB4B" w14:textId="77777777" w:rsidTr="00CC6760">
        <w:trPr>
          <w:trHeight w:val="1110"/>
        </w:trPr>
        <w:tc>
          <w:tcPr>
            <w:tcW w:w="10080" w:type="dxa"/>
            <w:gridSpan w:val="6"/>
          </w:tcPr>
          <w:p w14:paraId="7628C809" w14:textId="77777777" w:rsidR="00EA76BD" w:rsidRPr="00385C77" w:rsidRDefault="00EA76BD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  <w:p w14:paraId="158EF5DC" w14:textId="77777777" w:rsidR="00A2326F" w:rsidRPr="00385C77" w:rsidRDefault="00A2326F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 xml:space="preserve">Clerical Assistant/Trainee </w:t>
            </w:r>
          </w:p>
          <w:p w14:paraId="287AC4AD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Claims Department</w:t>
            </w:r>
          </w:p>
          <w:p w14:paraId="08D7ECD4" w14:textId="77777777" w:rsidR="003D17F9" w:rsidRPr="00385C77" w:rsidRDefault="00A2326F" w:rsidP="003D17F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Underwriting Departmen</w:t>
            </w:r>
            <w:r w:rsidR="009135D0" w:rsidRPr="00385C77">
              <w:rPr>
                <w:sz w:val="24"/>
                <w:szCs w:val="24"/>
              </w:rPr>
              <w:t>t</w:t>
            </w:r>
          </w:p>
          <w:p w14:paraId="5EA53B88" w14:textId="77777777" w:rsidR="003D17F9" w:rsidRPr="00385C77" w:rsidRDefault="003D17F9" w:rsidP="003D17F9">
            <w:pPr>
              <w:rPr>
                <w:sz w:val="24"/>
                <w:szCs w:val="24"/>
              </w:rPr>
            </w:pPr>
          </w:p>
        </w:tc>
      </w:tr>
      <w:tr w:rsidR="00A2326F" w:rsidRPr="00385C77" w14:paraId="784E2583" w14:textId="77777777" w:rsidTr="00CC6760">
        <w:tc>
          <w:tcPr>
            <w:tcW w:w="10080" w:type="dxa"/>
            <w:gridSpan w:val="6"/>
            <w:tcBorders>
              <w:bottom w:val="single" w:sz="4" w:space="0" w:color="auto"/>
            </w:tcBorders>
          </w:tcPr>
          <w:p w14:paraId="1A959A53" w14:textId="77777777" w:rsidR="00A2326F" w:rsidRPr="00806CD9" w:rsidRDefault="00A2326F">
            <w:pPr>
              <w:pStyle w:val="Heading1"/>
              <w:rPr>
                <w:rFonts w:ascii="Times New Roman" w:hAnsi="Times New Roman"/>
                <w:sz w:val="36"/>
                <w:szCs w:val="36"/>
              </w:rPr>
            </w:pPr>
            <w:r w:rsidRPr="00806CD9">
              <w:rPr>
                <w:rFonts w:ascii="Times New Roman" w:hAnsi="Times New Roman"/>
                <w:sz w:val="36"/>
                <w:szCs w:val="36"/>
              </w:rPr>
              <w:t>Education</w:t>
            </w:r>
          </w:p>
        </w:tc>
      </w:tr>
      <w:tr w:rsidR="00A2326F" w:rsidRPr="00385C77" w14:paraId="69097DC4" w14:textId="77777777" w:rsidTr="00C63A51">
        <w:trPr>
          <w:trHeight w:val="525"/>
        </w:trPr>
        <w:tc>
          <w:tcPr>
            <w:tcW w:w="3420" w:type="dxa"/>
          </w:tcPr>
          <w:p w14:paraId="191122B6" w14:textId="77777777" w:rsidR="004948B3" w:rsidRPr="00C63A51" w:rsidRDefault="004948B3" w:rsidP="004948B3">
            <w:pPr>
              <w:pStyle w:val="BodyText1"/>
              <w:rPr>
                <w:b/>
                <w:bCs/>
                <w:sz w:val="24"/>
                <w:szCs w:val="24"/>
              </w:rPr>
            </w:pPr>
            <w:r w:rsidRPr="00C63A51">
              <w:rPr>
                <w:b/>
                <w:bCs/>
                <w:sz w:val="24"/>
                <w:szCs w:val="24"/>
              </w:rPr>
              <w:t xml:space="preserve">Sept 2013 – Present </w:t>
            </w:r>
          </w:p>
          <w:p w14:paraId="633AB7D1" w14:textId="77777777" w:rsidR="004948B3" w:rsidRPr="00C63A51" w:rsidRDefault="004948B3">
            <w:pPr>
              <w:pStyle w:val="BodyText1"/>
              <w:rPr>
                <w:b/>
                <w:bCs/>
                <w:sz w:val="24"/>
                <w:szCs w:val="24"/>
              </w:rPr>
            </w:pPr>
          </w:p>
          <w:p w14:paraId="04824A34" w14:textId="124588DF" w:rsidR="00385C77" w:rsidRPr="00C63A51" w:rsidRDefault="00385C77" w:rsidP="00385C77">
            <w:pPr>
              <w:pStyle w:val="BodyText1"/>
              <w:rPr>
                <w:sz w:val="24"/>
                <w:szCs w:val="24"/>
              </w:rPr>
            </w:pPr>
            <w:r w:rsidRPr="00C63A51">
              <w:rPr>
                <w:sz w:val="24"/>
                <w:szCs w:val="24"/>
              </w:rPr>
              <w:t xml:space="preserve">Currently pursuing </w:t>
            </w:r>
            <w:r w:rsidR="00C63A51">
              <w:rPr>
                <w:sz w:val="24"/>
                <w:szCs w:val="24"/>
              </w:rPr>
              <w:t xml:space="preserve">a </w:t>
            </w:r>
            <w:r w:rsidR="00C63A51" w:rsidRPr="00C63A51">
              <w:rPr>
                <w:sz w:val="24"/>
                <w:szCs w:val="24"/>
              </w:rPr>
              <w:t>Bachelor’s</w:t>
            </w:r>
            <w:r w:rsidRPr="00C63A51">
              <w:rPr>
                <w:sz w:val="24"/>
                <w:szCs w:val="24"/>
              </w:rPr>
              <w:t xml:space="preserve"> of Science in Computer Information Systems</w:t>
            </w:r>
          </w:p>
          <w:p w14:paraId="31515277" w14:textId="7BBB92CB" w:rsidR="00385C77" w:rsidRPr="00C63A51" w:rsidRDefault="00385C77" w:rsidP="00385C77">
            <w:pPr>
              <w:pStyle w:val="BodyText1"/>
              <w:rPr>
                <w:b/>
                <w:bCs/>
                <w:sz w:val="24"/>
                <w:szCs w:val="24"/>
              </w:rPr>
            </w:pPr>
            <w:r w:rsidRPr="00C63A51">
              <w:rPr>
                <w:b/>
                <w:bCs/>
                <w:sz w:val="24"/>
                <w:szCs w:val="24"/>
              </w:rPr>
              <w:t>2019</w:t>
            </w:r>
          </w:p>
          <w:p w14:paraId="6CAA8DC4" w14:textId="3D1752D4" w:rsidR="00385C77" w:rsidRPr="00CB158C" w:rsidRDefault="00CB158C" w:rsidP="00CB158C">
            <w:pPr>
              <w:pStyle w:val="BodyText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Graduated with an </w:t>
            </w:r>
            <w:r w:rsidR="00385C77" w:rsidRPr="00C63A51">
              <w:rPr>
                <w:sz w:val="24"/>
                <w:szCs w:val="24"/>
              </w:rPr>
              <w:t>Associate in Applied Science Degree in Information Systems Development</w:t>
            </w:r>
          </w:p>
          <w:p w14:paraId="4BAF4A43" w14:textId="77777777" w:rsidR="00385C77" w:rsidRPr="00C63A51" w:rsidRDefault="00385C77" w:rsidP="004948B3">
            <w:pPr>
              <w:rPr>
                <w:b/>
                <w:bCs/>
                <w:sz w:val="24"/>
                <w:szCs w:val="24"/>
              </w:rPr>
            </w:pPr>
          </w:p>
          <w:p w14:paraId="759C77A5" w14:textId="77777777" w:rsidR="00CB158C" w:rsidRDefault="00CB158C" w:rsidP="004948B3">
            <w:pPr>
              <w:rPr>
                <w:b/>
                <w:bCs/>
                <w:sz w:val="24"/>
                <w:szCs w:val="24"/>
              </w:rPr>
            </w:pPr>
          </w:p>
          <w:p w14:paraId="3926EC26" w14:textId="71BF1C58" w:rsidR="004948B3" w:rsidRPr="00C63A51" w:rsidRDefault="004948B3" w:rsidP="004948B3">
            <w:pPr>
              <w:rPr>
                <w:b/>
                <w:bCs/>
                <w:sz w:val="24"/>
                <w:szCs w:val="24"/>
              </w:rPr>
            </w:pPr>
            <w:r w:rsidRPr="00C63A51">
              <w:rPr>
                <w:b/>
                <w:bCs/>
                <w:sz w:val="24"/>
                <w:szCs w:val="24"/>
              </w:rPr>
              <w:t>2006-2008</w:t>
            </w:r>
          </w:p>
        </w:tc>
        <w:tc>
          <w:tcPr>
            <w:tcW w:w="4588" w:type="dxa"/>
            <w:gridSpan w:val="3"/>
            <w:tcBorders>
              <w:top w:val="single" w:sz="4" w:space="0" w:color="auto"/>
              <w:left w:val="nil"/>
            </w:tcBorders>
          </w:tcPr>
          <w:p w14:paraId="7CD5BE2A" w14:textId="77777777" w:rsidR="004948B3" w:rsidRPr="00C63A51" w:rsidRDefault="002F68D8" w:rsidP="004948B3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</w:rPr>
            </w:pPr>
            <w:r w:rsidRPr="00C63A51">
              <w:rPr>
                <w:b/>
                <w:bCs/>
                <w:sz w:val="24"/>
                <w:szCs w:val="24"/>
                <w:lang w:val="en-US" w:eastAsia="en-US"/>
              </w:rPr>
              <w:t xml:space="preserve"> </w:t>
            </w:r>
            <w:r w:rsidR="004948B3" w:rsidRPr="00C63A51">
              <w:rPr>
                <w:b/>
                <w:bCs/>
                <w:sz w:val="24"/>
                <w:szCs w:val="24"/>
              </w:rPr>
              <w:t>College of Science Technology and Applied Arts of Trinidad and Tobago (COSTAATT)</w:t>
            </w:r>
          </w:p>
          <w:p w14:paraId="568F9F0F" w14:textId="19027F58" w:rsidR="004948B3" w:rsidRPr="00C63A51" w:rsidRDefault="002F68D8" w:rsidP="00EC6D4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  <w:r w:rsidRPr="00C63A51">
              <w:rPr>
                <w:b/>
                <w:bCs/>
                <w:sz w:val="24"/>
                <w:szCs w:val="24"/>
                <w:lang w:val="en-US" w:eastAsia="en-US"/>
              </w:rPr>
              <w:t xml:space="preserve">    </w:t>
            </w:r>
          </w:p>
          <w:p w14:paraId="50ACAF4F" w14:textId="77777777" w:rsidR="004948B3" w:rsidRPr="00C63A51" w:rsidRDefault="004948B3" w:rsidP="00EC6D4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</w:p>
          <w:p w14:paraId="034C9372" w14:textId="77777777" w:rsidR="004948B3" w:rsidRPr="00C63A51" w:rsidRDefault="004948B3" w:rsidP="00EC6D4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</w:p>
          <w:p w14:paraId="18D76E91" w14:textId="77777777" w:rsidR="004948B3" w:rsidRPr="00C63A51" w:rsidRDefault="004948B3" w:rsidP="00EC6D4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</w:p>
          <w:p w14:paraId="3F13D4FF" w14:textId="77777777" w:rsidR="00385C77" w:rsidRPr="00C63A51" w:rsidRDefault="00385C77" w:rsidP="00385C7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</w:p>
          <w:p w14:paraId="42D161A9" w14:textId="77777777" w:rsidR="00CB158C" w:rsidRDefault="00CB158C" w:rsidP="00385C7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</w:p>
          <w:p w14:paraId="0EA6DA53" w14:textId="77777777" w:rsidR="00CB158C" w:rsidRDefault="00CB158C" w:rsidP="00385C7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</w:p>
          <w:p w14:paraId="20770421" w14:textId="05E6AABB" w:rsidR="004948B3" w:rsidRPr="00C63A51" w:rsidRDefault="00A2326F" w:rsidP="00385C77">
            <w:pPr>
              <w:pStyle w:val="BodyText"/>
              <w:tabs>
                <w:tab w:val="left" w:pos="1327"/>
              </w:tabs>
              <w:jc w:val="left"/>
              <w:rPr>
                <w:b/>
                <w:bCs/>
                <w:sz w:val="24"/>
                <w:szCs w:val="24"/>
                <w:lang w:val="en-US" w:eastAsia="en-US"/>
              </w:rPr>
            </w:pPr>
            <w:r w:rsidRPr="00C63A51">
              <w:rPr>
                <w:b/>
                <w:bCs/>
                <w:sz w:val="24"/>
                <w:szCs w:val="24"/>
                <w:lang w:val="en-US" w:eastAsia="en-US"/>
              </w:rPr>
              <w:t>Polytechnic Institute</w:t>
            </w:r>
          </w:p>
        </w:tc>
        <w:tc>
          <w:tcPr>
            <w:tcW w:w="2072" w:type="dxa"/>
            <w:gridSpan w:val="2"/>
            <w:tcBorders>
              <w:top w:val="single" w:sz="4" w:space="0" w:color="auto"/>
            </w:tcBorders>
          </w:tcPr>
          <w:p w14:paraId="10E62AED" w14:textId="77777777" w:rsidR="00A2326F" w:rsidRPr="00385C77" w:rsidRDefault="00A2326F">
            <w:pPr>
              <w:pStyle w:val="BodyText3"/>
              <w:rPr>
                <w:sz w:val="24"/>
                <w:szCs w:val="24"/>
                <w:lang w:val="en-US" w:eastAsia="en-US"/>
              </w:rPr>
            </w:pPr>
          </w:p>
        </w:tc>
      </w:tr>
      <w:tr w:rsidR="00A2326F" w:rsidRPr="00385C77" w14:paraId="62449EC9" w14:textId="77777777" w:rsidTr="00CC6760">
        <w:trPr>
          <w:trHeight w:val="555"/>
        </w:trPr>
        <w:tc>
          <w:tcPr>
            <w:tcW w:w="10080" w:type="dxa"/>
            <w:gridSpan w:val="6"/>
          </w:tcPr>
          <w:p w14:paraId="2C2AC6D5" w14:textId="77777777" w:rsidR="00EA76BD" w:rsidRPr="00385C77" w:rsidRDefault="00EA76BD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</w:p>
          <w:p w14:paraId="001AB22C" w14:textId="77777777" w:rsidR="00A2326F" w:rsidRPr="00385C77" w:rsidRDefault="00A2326F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>Advanced Level (CAPE)</w:t>
            </w:r>
          </w:p>
          <w:p w14:paraId="1B31FED4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Economics                           Unit 1    Grade 4      Unit 2    Grade 6</w:t>
            </w:r>
          </w:p>
          <w:p w14:paraId="6809D15F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Management of Business   Unit 1    </w:t>
            </w:r>
            <w:r w:rsidR="00581ADE" w:rsidRPr="00385C77">
              <w:rPr>
                <w:sz w:val="24"/>
                <w:szCs w:val="24"/>
              </w:rPr>
              <w:t xml:space="preserve"> Grade 5      Unit 2     Grade 5</w:t>
            </w:r>
          </w:p>
          <w:p w14:paraId="5C98476B" w14:textId="66CE3B2A" w:rsidR="00A2326F" w:rsidRDefault="00A2326F">
            <w:pPr>
              <w:pStyle w:val="BulletedList"/>
              <w:numPr>
                <w:ilvl w:val="0"/>
                <w:numId w:val="0"/>
              </w:numPr>
              <w:tabs>
                <w:tab w:val="left" w:pos="3361"/>
                <w:tab w:val="left" w:pos="3565"/>
              </w:tabs>
              <w:rPr>
                <w:sz w:val="24"/>
                <w:szCs w:val="24"/>
              </w:rPr>
            </w:pPr>
          </w:p>
          <w:p w14:paraId="7798D78D" w14:textId="77777777" w:rsidR="006E7B86" w:rsidRPr="006E7B86" w:rsidRDefault="006E7B86" w:rsidP="006E7B86"/>
          <w:p w14:paraId="10C0A1BD" w14:textId="49097D37" w:rsidR="00C63A51" w:rsidRDefault="00C63A51" w:rsidP="00C63A51"/>
          <w:p w14:paraId="0C15919B" w14:textId="77777777" w:rsidR="00C63A51" w:rsidRPr="00C63A51" w:rsidRDefault="00C63A51" w:rsidP="00C63A51"/>
          <w:p w14:paraId="58F8C22A" w14:textId="39EF3AD9" w:rsidR="00896423" w:rsidRPr="00385C77" w:rsidRDefault="00A2326F" w:rsidP="00032441">
            <w:pPr>
              <w:pStyle w:val="BulletedList"/>
              <w:numPr>
                <w:ilvl w:val="0"/>
                <w:numId w:val="0"/>
              </w:numPr>
              <w:tabs>
                <w:tab w:val="left" w:pos="3361"/>
                <w:tab w:val="left" w:pos="3565"/>
              </w:tabs>
              <w:ind w:left="3582" w:hanging="3582"/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>2000- 2005</w:t>
            </w:r>
            <w:r w:rsidRPr="00385C77">
              <w:rPr>
                <w:sz w:val="24"/>
                <w:szCs w:val="24"/>
              </w:rPr>
              <w:t xml:space="preserve"> </w:t>
            </w:r>
            <w:r w:rsidR="00CB158C">
              <w:rPr>
                <w:sz w:val="24"/>
                <w:szCs w:val="24"/>
              </w:rPr>
              <w:t xml:space="preserve">                                       </w:t>
            </w:r>
            <w:r w:rsidRPr="00385C77">
              <w:rPr>
                <w:b/>
                <w:sz w:val="24"/>
                <w:szCs w:val="24"/>
              </w:rPr>
              <w:t xml:space="preserve">Corpus Christi College of Occupational Education </w:t>
            </w:r>
            <w:r w:rsidR="00032441" w:rsidRPr="00385C77">
              <w:rPr>
                <w:b/>
                <w:sz w:val="24"/>
                <w:szCs w:val="24"/>
              </w:rPr>
              <w:t xml:space="preserve">          </w:t>
            </w:r>
          </w:p>
          <w:p w14:paraId="6D331A5A" w14:textId="29B16270" w:rsidR="00385C77" w:rsidRPr="00C63A51" w:rsidRDefault="007424B7" w:rsidP="00C63A51">
            <w:pPr>
              <w:pStyle w:val="BulletedList"/>
              <w:numPr>
                <w:ilvl w:val="0"/>
                <w:numId w:val="0"/>
              </w:numPr>
              <w:tabs>
                <w:tab w:val="left" w:pos="3361"/>
                <w:tab w:val="left" w:pos="3565"/>
              </w:tabs>
              <w:ind w:left="3582" w:hanging="3582"/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 xml:space="preserve">                                                     </w:t>
            </w:r>
            <w:r w:rsidR="00CB158C">
              <w:rPr>
                <w:b/>
                <w:sz w:val="24"/>
                <w:szCs w:val="24"/>
              </w:rPr>
              <w:t xml:space="preserve">       </w:t>
            </w:r>
            <w:r w:rsidR="00A2326F" w:rsidRPr="00385C77">
              <w:rPr>
                <w:b/>
                <w:sz w:val="24"/>
                <w:szCs w:val="24"/>
              </w:rPr>
              <w:t>and</w:t>
            </w:r>
            <w:r w:rsidR="00032441" w:rsidRPr="00385C77">
              <w:rPr>
                <w:b/>
                <w:sz w:val="24"/>
                <w:szCs w:val="24"/>
              </w:rPr>
              <w:t xml:space="preserve"> </w:t>
            </w:r>
            <w:r w:rsidR="00A2326F" w:rsidRPr="00385C77">
              <w:rPr>
                <w:b/>
                <w:sz w:val="24"/>
                <w:szCs w:val="24"/>
              </w:rPr>
              <w:t>Training</w:t>
            </w:r>
          </w:p>
          <w:p w14:paraId="3C7142CB" w14:textId="77777777" w:rsidR="00385C77" w:rsidRPr="00385C77" w:rsidRDefault="00385C77">
            <w:pPr>
              <w:rPr>
                <w:sz w:val="24"/>
                <w:szCs w:val="24"/>
              </w:rPr>
            </w:pPr>
          </w:p>
          <w:p w14:paraId="14225783" w14:textId="77777777" w:rsidR="00A2326F" w:rsidRPr="00385C77" w:rsidRDefault="00A2326F">
            <w:pPr>
              <w:pStyle w:val="Heading2"/>
              <w:rPr>
                <w:rFonts w:ascii="Times New Roman" w:hAnsi="Times New Roman"/>
                <w:sz w:val="24"/>
                <w:szCs w:val="24"/>
                <w:lang w:val="en-US" w:eastAsia="en-US"/>
              </w:rPr>
            </w:pPr>
            <w:r w:rsidRPr="00385C77">
              <w:rPr>
                <w:rFonts w:ascii="Times New Roman" w:hAnsi="Times New Roman"/>
                <w:sz w:val="24"/>
                <w:szCs w:val="24"/>
                <w:lang w:val="en-US" w:eastAsia="en-US"/>
              </w:rPr>
              <w:t>Caribbean Examination Council (CXC) Ordinary Level</w:t>
            </w:r>
          </w:p>
          <w:p w14:paraId="04840606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Principles of Accounts                       </w:t>
            </w:r>
            <w:r w:rsidR="007B47C6" w:rsidRPr="00385C77">
              <w:rPr>
                <w:sz w:val="24"/>
                <w:szCs w:val="24"/>
              </w:rPr>
              <w:t xml:space="preserve"> </w:t>
            </w:r>
            <w:r w:rsidRPr="00385C77">
              <w:rPr>
                <w:sz w:val="24"/>
                <w:szCs w:val="24"/>
              </w:rPr>
              <w:t>Grade 1</w:t>
            </w:r>
          </w:p>
          <w:p w14:paraId="57E7C7F4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Principles of Business                        </w:t>
            </w:r>
            <w:r w:rsidR="007B47C6" w:rsidRPr="00385C77">
              <w:rPr>
                <w:sz w:val="24"/>
                <w:szCs w:val="24"/>
              </w:rPr>
              <w:t xml:space="preserve"> </w:t>
            </w:r>
            <w:r w:rsidRPr="00385C77">
              <w:rPr>
                <w:sz w:val="24"/>
                <w:szCs w:val="24"/>
              </w:rPr>
              <w:t>Grade 1</w:t>
            </w:r>
          </w:p>
          <w:p w14:paraId="71EEC92F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History                                                </w:t>
            </w:r>
            <w:r w:rsidR="007B47C6" w:rsidRPr="00385C77">
              <w:rPr>
                <w:sz w:val="24"/>
                <w:szCs w:val="24"/>
              </w:rPr>
              <w:t xml:space="preserve"> </w:t>
            </w:r>
            <w:r w:rsidRPr="00385C77">
              <w:rPr>
                <w:sz w:val="24"/>
                <w:szCs w:val="24"/>
              </w:rPr>
              <w:t>Grade 2</w:t>
            </w:r>
          </w:p>
          <w:p w14:paraId="70A8FF57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English                                                </w:t>
            </w:r>
            <w:r w:rsidR="007B47C6" w:rsidRPr="00385C77">
              <w:rPr>
                <w:sz w:val="24"/>
                <w:szCs w:val="24"/>
              </w:rPr>
              <w:t xml:space="preserve"> </w:t>
            </w:r>
            <w:r w:rsidRPr="00385C77">
              <w:rPr>
                <w:sz w:val="24"/>
                <w:szCs w:val="24"/>
              </w:rPr>
              <w:t xml:space="preserve">Grade 2 </w:t>
            </w:r>
          </w:p>
          <w:p w14:paraId="1E58A2C5" w14:textId="77777777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Mathematics                                       </w:t>
            </w:r>
            <w:r w:rsidR="007B47C6" w:rsidRPr="00385C77">
              <w:rPr>
                <w:sz w:val="24"/>
                <w:szCs w:val="24"/>
              </w:rPr>
              <w:t xml:space="preserve"> </w:t>
            </w:r>
            <w:r w:rsidRPr="00385C77">
              <w:rPr>
                <w:sz w:val="24"/>
                <w:szCs w:val="24"/>
              </w:rPr>
              <w:t>Grade 3</w:t>
            </w:r>
          </w:p>
          <w:p w14:paraId="49692447" w14:textId="32853FE2" w:rsidR="00A2326F" w:rsidRPr="00385C77" w:rsidRDefault="00A2326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lastRenderedPageBreak/>
              <w:t>Human and Social Biology (</w:t>
            </w:r>
            <w:r w:rsidR="00432EAF" w:rsidRPr="00385C77">
              <w:rPr>
                <w:sz w:val="24"/>
                <w:szCs w:val="24"/>
              </w:rPr>
              <w:t xml:space="preserve">GCE)  </w:t>
            </w:r>
            <w:r w:rsidR="00432EAF">
              <w:rPr>
                <w:sz w:val="24"/>
                <w:szCs w:val="24"/>
              </w:rPr>
              <w:t xml:space="preserve">  </w:t>
            </w:r>
            <w:r w:rsidRPr="00385C77">
              <w:rPr>
                <w:sz w:val="24"/>
                <w:szCs w:val="24"/>
              </w:rPr>
              <w:t>Grade C</w:t>
            </w:r>
          </w:p>
          <w:p w14:paraId="61A180EC" w14:textId="5A339E4B" w:rsidR="009135D0" w:rsidRPr="00385C77" w:rsidRDefault="00A2326F" w:rsidP="00943D85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Information Technology  (Pitman)  </w:t>
            </w:r>
            <w:r w:rsidR="00432EAF">
              <w:rPr>
                <w:sz w:val="24"/>
                <w:szCs w:val="24"/>
              </w:rPr>
              <w:t xml:space="preserve"> </w:t>
            </w:r>
            <w:r w:rsidRPr="00385C77">
              <w:rPr>
                <w:sz w:val="24"/>
                <w:szCs w:val="24"/>
              </w:rPr>
              <w:t xml:space="preserve"> Grade Pass</w:t>
            </w:r>
          </w:p>
          <w:p w14:paraId="0BDBC25E" w14:textId="77777777" w:rsidR="00CC6760" w:rsidRPr="00385C77" w:rsidRDefault="00CC6760" w:rsidP="00CC6760">
            <w:pPr>
              <w:rPr>
                <w:sz w:val="24"/>
                <w:szCs w:val="24"/>
              </w:rPr>
            </w:pPr>
          </w:p>
          <w:p w14:paraId="08BC4174" w14:textId="77777777" w:rsidR="00A2326F" w:rsidRPr="00385C77" w:rsidRDefault="00181909" w:rsidP="00032441">
            <w:pPr>
              <w:pStyle w:val="Heading4"/>
              <w:tabs>
                <w:tab w:val="left" w:pos="3183"/>
                <w:tab w:val="left" w:pos="3286"/>
                <w:tab w:val="left" w:pos="3441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2007                      </w:t>
            </w:r>
            <w:r w:rsidR="00F50992" w:rsidRPr="00385C77">
              <w:rPr>
                <w:sz w:val="24"/>
                <w:szCs w:val="24"/>
              </w:rPr>
              <w:t xml:space="preserve">                               </w:t>
            </w:r>
            <w:r w:rsidR="00032441" w:rsidRPr="00385C77">
              <w:rPr>
                <w:sz w:val="24"/>
                <w:szCs w:val="24"/>
              </w:rPr>
              <w:t xml:space="preserve">    </w:t>
            </w:r>
            <w:r w:rsidR="00A2326F" w:rsidRPr="00385C77">
              <w:rPr>
                <w:sz w:val="24"/>
                <w:szCs w:val="24"/>
              </w:rPr>
              <w:t>Forde College</w:t>
            </w:r>
          </w:p>
          <w:p w14:paraId="3927C68C" w14:textId="77777777" w:rsidR="00A2326F" w:rsidRPr="00385C77" w:rsidRDefault="00A2326F">
            <w:pPr>
              <w:pStyle w:val="Heading4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                                                    </w:t>
            </w:r>
          </w:p>
          <w:p w14:paraId="45F8C6AB" w14:textId="77777777" w:rsidR="00A2326F" w:rsidRPr="00385C77" w:rsidRDefault="00A2326F">
            <w:pPr>
              <w:pStyle w:val="Heading4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Certificate in Basic Computer Proficiency </w:t>
            </w:r>
          </w:p>
          <w:p w14:paraId="73EA77D8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Intro to Computer</w:t>
            </w:r>
          </w:p>
          <w:p w14:paraId="05047EA0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Windows XP</w:t>
            </w:r>
          </w:p>
          <w:p w14:paraId="187A7BFF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Microsoft Word</w:t>
            </w:r>
          </w:p>
          <w:p w14:paraId="2DF39E22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Microsoft Excel</w:t>
            </w:r>
          </w:p>
          <w:p w14:paraId="7606568A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Microsoft PowerPoint</w:t>
            </w:r>
          </w:p>
          <w:p w14:paraId="6C32E451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Microsoft Access</w:t>
            </w:r>
          </w:p>
          <w:p w14:paraId="776DDEC0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Internet &amp; Email</w:t>
            </w:r>
          </w:p>
          <w:p w14:paraId="4D07582C" w14:textId="77777777" w:rsidR="00A2326F" w:rsidRPr="00385C77" w:rsidRDefault="00A2326F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Intro to Peachtree</w:t>
            </w:r>
          </w:p>
          <w:p w14:paraId="2DCE6388" w14:textId="77777777" w:rsidR="002773FD" w:rsidRPr="00385C77" w:rsidRDefault="002773FD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</w:p>
          <w:p w14:paraId="61CD2030" w14:textId="77777777" w:rsidR="00A2326F" w:rsidRPr="00385C77" w:rsidRDefault="00A2326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385C77">
              <w:rPr>
                <w:b/>
                <w:bCs/>
                <w:sz w:val="24"/>
                <w:szCs w:val="24"/>
              </w:rPr>
              <w:t xml:space="preserve">2009                                                   </w:t>
            </w:r>
            <w:r w:rsidR="00EA76BD" w:rsidRPr="00385C77">
              <w:rPr>
                <w:b/>
                <w:bCs/>
                <w:sz w:val="24"/>
                <w:szCs w:val="24"/>
              </w:rPr>
              <w:t xml:space="preserve">  </w:t>
            </w:r>
            <w:r w:rsidRPr="00385C77">
              <w:rPr>
                <w:b/>
                <w:bCs/>
                <w:sz w:val="24"/>
                <w:szCs w:val="24"/>
              </w:rPr>
              <w:t xml:space="preserve"> </w:t>
            </w:r>
            <w:r w:rsidR="00032441" w:rsidRPr="00385C77">
              <w:rPr>
                <w:b/>
                <w:bCs/>
                <w:sz w:val="24"/>
                <w:szCs w:val="24"/>
              </w:rPr>
              <w:t xml:space="preserve">   </w:t>
            </w:r>
            <w:r w:rsidRPr="00385C77">
              <w:rPr>
                <w:b/>
                <w:bCs/>
                <w:sz w:val="24"/>
                <w:szCs w:val="24"/>
              </w:rPr>
              <w:t>SITAL College of Tertiary Education</w:t>
            </w:r>
          </w:p>
          <w:p w14:paraId="1558ABBB" w14:textId="77777777" w:rsidR="00A2326F" w:rsidRPr="00385C77" w:rsidRDefault="00A2326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</w:p>
          <w:p w14:paraId="05C0D3B1" w14:textId="77777777" w:rsidR="00A2326F" w:rsidRPr="00385C77" w:rsidRDefault="00A2326F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 xml:space="preserve">Diploma in Information and Communication Technology </w:t>
            </w:r>
          </w:p>
          <w:p w14:paraId="5185EDF7" w14:textId="77777777" w:rsidR="00015C1F" w:rsidRPr="00385C77" w:rsidRDefault="00015C1F" w:rsidP="00015C1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Com</w:t>
            </w:r>
            <w:r w:rsidR="008D71FE" w:rsidRPr="00385C77">
              <w:rPr>
                <w:sz w:val="24"/>
                <w:szCs w:val="24"/>
              </w:rPr>
              <w:t>m</w:t>
            </w:r>
            <w:r w:rsidRPr="00385C77">
              <w:rPr>
                <w:sz w:val="24"/>
                <w:szCs w:val="24"/>
              </w:rPr>
              <w:t>unication</w:t>
            </w:r>
            <w:r w:rsidR="00181909" w:rsidRPr="00385C77">
              <w:rPr>
                <w:sz w:val="24"/>
                <w:szCs w:val="24"/>
              </w:rPr>
              <w:t xml:space="preserve"> (Internet)</w:t>
            </w:r>
          </w:p>
          <w:p w14:paraId="1A06ED35" w14:textId="77777777" w:rsidR="00015C1F" w:rsidRPr="00385C77" w:rsidRDefault="00181909" w:rsidP="00015C1F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Document Production</w:t>
            </w:r>
          </w:p>
          <w:p w14:paraId="16C6C0E1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Data Manipulation</w:t>
            </w:r>
          </w:p>
          <w:p w14:paraId="61E23B2C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Integration and data Output</w:t>
            </w:r>
          </w:p>
          <w:p w14:paraId="3F04F31B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ICT Core</w:t>
            </w:r>
          </w:p>
          <w:p w14:paraId="3BEF30C5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Business Charts</w:t>
            </w:r>
          </w:p>
          <w:p w14:paraId="622EC6DD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Website Authoring</w:t>
            </w:r>
          </w:p>
          <w:p w14:paraId="378FE932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Presentation Authoring</w:t>
            </w:r>
          </w:p>
          <w:p w14:paraId="26F205FF" w14:textId="77777777" w:rsidR="00181909" w:rsidRPr="00385C77" w:rsidRDefault="00181909" w:rsidP="00181909">
            <w:pPr>
              <w:rPr>
                <w:sz w:val="24"/>
                <w:szCs w:val="24"/>
              </w:rPr>
            </w:pPr>
          </w:p>
          <w:p w14:paraId="2DDCD184" w14:textId="77777777" w:rsidR="00181909" w:rsidRPr="00385C77" w:rsidRDefault="00181909" w:rsidP="00C13F05">
            <w:pPr>
              <w:tabs>
                <w:tab w:val="left" w:pos="3294"/>
                <w:tab w:val="left" w:pos="3654"/>
              </w:tabs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 xml:space="preserve">2010                          </w:t>
            </w:r>
            <w:r w:rsidR="00252F51" w:rsidRPr="00385C77">
              <w:rPr>
                <w:b/>
                <w:sz w:val="24"/>
                <w:szCs w:val="24"/>
              </w:rPr>
              <w:t xml:space="preserve">                            </w:t>
            </w:r>
            <w:r w:rsidR="00032441" w:rsidRPr="00385C77">
              <w:rPr>
                <w:b/>
                <w:sz w:val="24"/>
                <w:szCs w:val="24"/>
              </w:rPr>
              <w:t xml:space="preserve">  </w:t>
            </w:r>
            <w:r w:rsidR="00C13F05" w:rsidRPr="00385C77">
              <w:rPr>
                <w:b/>
                <w:sz w:val="24"/>
                <w:szCs w:val="24"/>
              </w:rPr>
              <w:t xml:space="preserve"> </w:t>
            </w:r>
            <w:r w:rsidRPr="00385C77">
              <w:rPr>
                <w:b/>
                <w:sz w:val="24"/>
                <w:szCs w:val="24"/>
              </w:rPr>
              <w:t>Institute of Training and Development (INTAD)</w:t>
            </w:r>
          </w:p>
          <w:p w14:paraId="0B5E928B" w14:textId="77777777" w:rsidR="00181909" w:rsidRPr="00385C77" w:rsidRDefault="00181909" w:rsidP="00181909">
            <w:pPr>
              <w:tabs>
                <w:tab w:val="left" w:pos="3294"/>
              </w:tabs>
              <w:rPr>
                <w:b/>
                <w:sz w:val="24"/>
                <w:szCs w:val="24"/>
              </w:rPr>
            </w:pPr>
          </w:p>
          <w:p w14:paraId="46288CF4" w14:textId="77777777" w:rsidR="00181909" w:rsidRPr="00385C77" w:rsidRDefault="00181909" w:rsidP="00181909">
            <w:pPr>
              <w:tabs>
                <w:tab w:val="left" w:pos="3294"/>
              </w:tabs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>Certificate in Business Law</w:t>
            </w:r>
          </w:p>
          <w:p w14:paraId="1CB437CC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Legal System</w:t>
            </w:r>
          </w:p>
          <w:p w14:paraId="48CD47B4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Corporate Bodies</w:t>
            </w:r>
          </w:p>
          <w:p w14:paraId="06449FE2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Law of Contract</w:t>
            </w:r>
          </w:p>
          <w:p w14:paraId="11B64C43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 xml:space="preserve">Agency </w:t>
            </w:r>
          </w:p>
          <w:p w14:paraId="199871CC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Consumer Credit</w:t>
            </w:r>
          </w:p>
          <w:p w14:paraId="08524F38" w14:textId="77777777" w:rsidR="00181909" w:rsidRPr="00385C77" w:rsidRDefault="00181909" w:rsidP="00181909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Employment Law</w:t>
            </w:r>
          </w:p>
          <w:p w14:paraId="58B5BBFC" w14:textId="77777777" w:rsidR="006A5147" w:rsidRPr="00385C77" w:rsidRDefault="006A5147" w:rsidP="006A5147">
            <w:pPr>
              <w:rPr>
                <w:sz w:val="24"/>
                <w:szCs w:val="24"/>
              </w:rPr>
            </w:pPr>
          </w:p>
          <w:p w14:paraId="4EF98591" w14:textId="77777777" w:rsidR="006A5147" w:rsidRPr="00385C77" w:rsidRDefault="006A5147" w:rsidP="006A5147">
            <w:pPr>
              <w:pStyle w:val="BodyText1"/>
              <w:tabs>
                <w:tab w:val="clear" w:pos="2160"/>
                <w:tab w:val="clear" w:pos="6480"/>
                <w:tab w:val="left" w:pos="3825"/>
              </w:tabs>
              <w:rPr>
                <w:b/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 xml:space="preserve">2012 </w:t>
            </w:r>
            <w:r w:rsidRPr="00385C77">
              <w:rPr>
                <w:b/>
                <w:sz w:val="24"/>
                <w:szCs w:val="24"/>
              </w:rPr>
              <w:tab/>
              <w:t>School of Practical Accounting</w:t>
            </w:r>
          </w:p>
          <w:p w14:paraId="5585EF68" w14:textId="77777777" w:rsidR="006A5147" w:rsidRPr="00385C77" w:rsidRDefault="006A5147" w:rsidP="006A5147">
            <w:pPr>
              <w:pStyle w:val="BodyText1"/>
              <w:numPr>
                <w:ilvl w:val="0"/>
                <w:numId w:val="20"/>
              </w:numPr>
              <w:tabs>
                <w:tab w:val="clear" w:pos="2160"/>
                <w:tab w:val="left" w:pos="702"/>
              </w:tabs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Certificate in PC Repairs</w:t>
            </w:r>
          </w:p>
          <w:p w14:paraId="0E3E398F" w14:textId="77777777" w:rsidR="00EA76BD" w:rsidRPr="00385C77" w:rsidRDefault="00EA76BD" w:rsidP="00EA76BD">
            <w:pPr>
              <w:rPr>
                <w:sz w:val="24"/>
                <w:szCs w:val="24"/>
              </w:rPr>
            </w:pPr>
          </w:p>
          <w:p w14:paraId="0432CF16" w14:textId="10BC98A2" w:rsidR="007424B7" w:rsidRDefault="007424B7" w:rsidP="00032441">
            <w:pPr>
              <w:pStyle w:val="BodyText1"/>
              <w:tabs>
                <w:tab w:val="clear" w:pos="2160"/>
                <w:tab w:val="clear" w:pos="6480"/>
                <w:tab w:val="left" w:pos="3402"/>
                <w:tab w:val="left" w:pos="3582"/>
              </w:tabs>
              <w:spacing w:before="0" w:after="0" w:line="240" w:lineRule="auto"/>
              <w:rPr>
                <w:b/>
                <w:sz w:val="24"/>
                <w:szCs w:val="24"/>
              </w:rPr>
            </w:pPr>
          </w:p>
          <w:p w14:paraId="2E3826A4" w14:textId="77777777" w:rsidR="00385C77" w:rsidRPr="00385C77" w:rsidRDefault="00385C77" w:rsidP="00032441">
            <w:pPr>
              <w:pStyle w:val="BodyText1"/>
              <w:tabs>
                <w:tab w:val="clear" w:pos="2160"/>
                <w:tab w:val="clear" w:pos="6480"/>
                <w:tab w:val="left" w:pos="3402"/>
                <w:tab w:val="left" w:pos="3582"/>
              </w:tabs>
              <w:spacing w:before="0" w:after="0" w:line="240" w:lineRule="auto"/>
              <w:rPr>
                <w:b/>
                <w:sz w:val="24"/>
                <w:szCs w:val="24"/>
              </w:rPr>
            </w:pPr>
          </w:p>
          <w:p w14:paraId="2C3F31F2" w14:textId="77777777" w:rsidR="00EA76BD" w:rsidRPr="00385C77" w:rsidRDefault="00EA76BD" w:rsidP="00032441">
            <w:pPr>
              <w:pStyle w:val="BodyText1"/>
              <w:tabs>
                <w:tab w:val="clear" w:pos="2160"/>
                <w:tab w:val="clear" w:pos="6480"/>
                <w:tab w:val="left" w:pos="3402"/>
                <w:tab w:val="left" w:pos="3582"/>
              </w:tabs>
              <w:spacing w:before="0" w:after="0" w:line="240" w:lineRule="auto"/>
              <w:rPr>
                <w:sz w:val="24"/>
                <w:szCs w:val="24"/>
              </w:rPr>
            </w:pPr>
            <w:r w:rsidRPr="00385C77">
              <w:rPr>
                <w:b/>
                <w:sz w:val="24"/>
                <w:szCs w:val="24"/>
              </w:rPr>
              <w:t xml:space="preserve">1993- 2000   </w:t>
            </w:r>
            <w:r w:rsidRPr="00385C77">
              <w:rPr>
                <w:sz w:val="24"/>
                <w:szCs w:val="24"/>
              </w:rPr>
              <w:t xml:space="preserve">                                         </w:t>
            </w:r>
            <w:r w:rsidR="00032441" w:rsidRPr="00385C77">
              <w:rPr>
                <w:sz w:val="24"/>
                <w:szCs w:val="24"/>
              </w:rPr>
              <w:t xml:space="preserve">   </w:t>
            </w:r>
            <w:r w:rsidRPr="00385C77">
              <w:rPr>
                <w:b/>
                <w:bCs/>
                <w:sz w:val="24"/>
                <w:szCs w:val="24"/>
              </w:rPr>
              <w:t>Diamond Vale Government Primary School</w:t>
            </w:r>
          </w:p>
          <w:p w14:paraId="0F6BD82D" w14:textId="77777777" w:rsidR="00EA76BD" w:rsidRPr="00385C77" w:rsidRDefault="00EA76BD" w:rsidP="00EA76BD">
            <w:pPr>
              <w:pStyle w:val="Header"/>
              <w:tabs>
                <w:tab w:val="clear" w:pos="4320"/>
                <w:tab w:val="clear" w:pos="8640"/>
                <w:tab w:val="left" w:pos="3312"/>
              </w:tabs>
              <w:rPr>
                <w:sz w:val="24"/>
                <w:szCs w:val="24"/>
              </w:rPr>
            </w:pPr>
          </w:p>
          <w:p w14:paraId="3750DFDC" w14:textId="77777777" w:rsidR="00943D85" w:rsidRPr="00385C77" w:rsidRDefault="00943D85" w:rsidP="00EA76BD">
            <w:pPr>
              <w:pStyle w:val="Header"/>
              <w:tabs>
                <w:tab w:val="clear" w:pos="4320"/>
                <w:tab w:val="clear" w:pos="8640"/>
                <w:tab w:val="left" w:pos="3312"/>
              </w:tabs>
              <w:rPr>
                <w:sz w:val="24"/>
                <w:szCs w:val="24"/>
              </w:rPr>
            </w:pPr>
          </w:p>
          <w:p w14:paraId="34A8C687" w14:textId="77777777" w:rsidR="00A2326F" w:rsidRPr="00806CD9" w:rsidRDefault="00A2326F">
            <w:pPr>
              <w:pStyle w:val="Heading2"/>
              <w:rPr>
                <w:rFonts w:ascii="Times New Roman" w:hAnsi="Times New Roman"/>
                <w:sz w:val="36"/>
                <w:szCs w:val="36"/>
                <w:lang w:val="en-US" w:eastAsia="en-US"/>
              </w:rPr>
            </w:pPr>
            <w:r w:rsidRPr="00806CD9">
              <w:rPr>
                <w:rFonts w:ascii="Times New Roman" w:hAnsi="Times New Roman"/>
                <w:sz w:val="36"/>
                <w:szCs w:val="36"/>
                <w:lang w:val="en-US" w:eastAsia="en-US"/>
              </w:rPr>
              <w:t xml:space="preserve">Hobbies </w:t>
            </w:r>
          </w:p>
          <w:p w14:paraId="4E97856D" w14:textId="0F187FDC" w:rsidR="00A2326F" w:rsidRPr="00C16BA4" w:rsidRDefault="00A2326F" w:rsidP="00C16BA4">
            <w:pPr>
              <w:pStyle w:val="BulletedList"/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Reading</w:t>
            </w:r>
          </w:p>
          <w:p w14:paraId="51C734E2" w14:textId="62059866" w:rsidR="00806CD9" w:rsidRPr="00806CD9" w:rsidRDefault="00806CD9" w:rsidP="00806CD9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806CD9">
              <w:rPr>
                <w:sz w:val="24"/>
                <w:szCs w:val="24"/>
              </w:rPr>
              <w:t xml:space="preserve">Interacting via Social Media </w:t>
            </w:r>
          </w:p>
        </w:tc>
      </w:tr>
      <w:tr w:rsidR="00896423" w:rsidRPr="00385C77" w14:paraId="1116A1F2" w14:textId="77777777" w:rsidTr="00CC6760">
        <w:trPr>
          <w:trHeight w:val="555"/>
        </w:trPr>
        <w:tc>
          <w:tcPr>
            <w:tcW w:w="10080" w:type="dxa"/>
            <w:gridSpan w:val="6"/>
          </w:tcPr>
          <w:p w14:paraId="7D8C794E" w14:textId="77777777" w:rsidR="007424B7" w:rsidRPr="00385C77" w:rsidRDefault="007424B7" w:rsidP="007424B7">
            <w:pPr>
              <w:pStyle w:val="BodyText"/>
              <w:jc w:val="left"/>
              <w:rPr>
                <w:sz w:val="24"/>
                <w:szCs w:val="24"/>
                <w:lang w:val="en-US" w:eastAsia="en-US"/>
              </w:rPr>
            </w:pPr>
          </w:p>
        </w:tc>
      </w:tr>
    </w:tbl>
    <w:p w14:paraId="2C4F7717" w14:textId="77777777" w:rsidR="002773FD" w:rsidRPr="00385C77" w:rsidRDefault="002773FD">
      <w:pPr>
        <w:rPr>
          <w:b/>
          <w:sz w:val="24"/>
          <w:szCs w:val="24"/>
        </w:rPr>
      </w:pPr>
    </w:p>
    <w:tbl>
      <w:tblPr>
        <w:tblW w:w="90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90"/>
      </w:tblGrid>
      <w:tr w:rsidR="00A2326F" w:rsidRPr="00385C77" w14:paraId="15A7A775" w14:textId="77777777">
        <w:tc>
          <w:tcPr>
            <w:tcW w:w="9090" w:type="dxa"/>
            <w:tcBorders>
              <w:bottom w:val="single" w:sz="12" w:space="0" w:color="auto"/>
            </w:tcBorders>
          </w:tcPr>
          <w:p w14:paraId="7F986D57" w14:textId="77777777" w:rsidR="00A2326F" w:rsidRPr="00806CD9" w:rsidRDefault="00A2326F">
            <w:pPr>
              <w:pStyle w:val="Heading1"/>
              <w:rPr>
                <w:rFonts w:ascii="Times New Roman" w:hAnsi="Times New Roman"/>
                <w:sz w:val="36"/>
                <w:szCs w:val="36"/>
              </w:rPr>
            </w:pPr>
            <w:bookmarkStart w:id="1" w:name="_GoBack"/>
            <w:bookmarkEnd w:id="1"/>
            <w:r w:rsidRPr="00806CD9">
              <w:rPr>
                <w:rFonts w:ascii="Times New Roman" w:hAnsi="Times New Roman"/>
                <w:sz w:val="36"/>
                <w:szCs w:val="36"/>
              </w:rPr>
              <w:t>References</w:t>
            </w:r>
          </w:p>
        </w:tc>
      </w:tr>
      <w:tr w:rsidR="00A2326F" w:rsidRPr="00385C77" w14:paraId="04ECC6D9" w14:textId="77777777">
        <w:tc>
          <w:tcPr>
            <w:tcW w:w="9090" w:type="dxa"/>
            <w:tcBorders>
              <w:top w:val="single" w:sz="12" w:space="0" w:color="auto"/>
              <w:bottom w:val="single" w:sz="12" w:space="0" w:color="auto"/>
            </w:tcBorders>
          </w:tcPr>
          <w:p w14:paraId="3F42E8E1" w14:textId="0D432D9F" w:rsidR="0021480E" w:rsidRPr="00385C77" w:rsidRDefault="004A2ED6" w:rsidP="00BB10D1">
            <w:pPr>
              <w:numPr>
                <w:ilvl w:val="0"/>
                <w:numId w:val="20"/>
              </w:numPr>
              <w:rPr>
                <w:sz w:val="24"/>
                <w:szCs w:val="24"/>
              </w:rPr>
            </w:pPr>
            <w:r w:rsidRPr="00385C77">
              <w:rPr>
                <w:sz w:val="24"/>
                <w:szCs w:val="24"/>
              </w:rPr>
              <w:t>Available upon Request</w:t>
            </w:r>
          </w:p>
        </w:tc>
      </w:tr>
    </w:tbl>
    <w:p w14:paraId="0A9534C6" w14:textId="77777777" w:rsidR="00A2326F" w:rsidRPr="00385C77" w:rsidRDefault="00A2326F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bookmarkEnd w:id="0"/>
    <w:p w14:paraId="19163D6A" w14:textId="77777777" w:rsidR="007424B7" w:rsidRPr="00385C77" w:rsidRDefault="007424B7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sectPr w:rsidR="007424B7" w:rsidRPr="00385C77" w:rsidSect="00CC797F">
      <w:headerReference w:type="default" r:id="rId10"/>
      <w:pgSz w:w="12240" w:h="15840" w:code="1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33D3C6" w14:textId="77777777" w:rsidR="000828D1" w:rsidRDefault="000828D1">
      <w:r>
        <w:separator/>
      </w:r>
    </w:p>
  </w:endnote>
  <w:endnote w:type="continuationSeparator" w:id="0">
    <w:p w14:paraId="2EAAC317" w14:textId="77777777" w:rsidR="000828D1" w:rsidRDefault="0008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3EC8CE" w14:textId="77777777" w:rsidR="000828D1" w:rsidRDefault="000828D1">
      <w:r>
        <w:separator/>
      </w:r>
    </w:p>
  </w:footnote>
  <w:footnote w:type="continuationSeparator" w:id="0">
    <w:p w14:paraId="1F24BC6A" w14:textId="77777777" w:rsidR="000828D1" w:rsidRDefault="000828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CB186D" w14:textId="160A7BAA" w:rsidR="002773FD" w:rsidRDefault="004A2ED6">
    <w:pPr>
      <w:pStyle w:val="StyleContactInfo"/>
    </w:pPr>
    <w:r>
      <w:t>335-9514</w:t>
    </w:r>
    <w:r w:rsidR="002773FD">
      <w:t xml:space="preserve"> </w:t>
    </w:r>
    <w:r w:rsidR="002773FD">
      <w:sym w:font="Symbol" w:char="F0B7"/>
    </w:r>
    <w:r w:rsidR="002773FD">
      <w:t xml:space="preserve"> </w:t>
    </w:r>
    <w:r>
      <w:t>makelacd2@gmail.com</w:t>
    </w:r>
  </w:p>
  <w:p w14:paraId="6674D800" w14:textId="77777777" w:rsidR="002773FD" w:rsidRDefault="002773FD">
    <w:pPr>
      <w:pStyle w:val="YourNamePage2"/>
    </w:pPr>
    <w:r>
      <w:t>Makela Dunbar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22A1D"/>
    <w:multiLevelType w:val="hybridMultilevel"/>
    <w:tmpl w:val="B49C6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1D016D"/>
    <w:multiLevelType w:val="hybridMultilevel"/>
    <w:tmpl w:val="F356AC20"/>
    <w:lvl w:ilvl="0" w:tplc="2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5961F0"/>
    <w:multiLevelType w:val="hybridMultilevel"/>
    <w:tmpl w:val="1D8035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2C08CA"/>
    <w:multiLevelType w:val="hybridMultilevel"/>
    <w:tmpl w:val="012C5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D11D7A"/>
    <w:multiLevelType w:val="hybridMultilevel"/>
    <w:tmpl w:val="20663050"/>
    <w:lvl w:ilvl="0" w:tplc="2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C17FCC"/>
    <w:multiLevelType w:val="hybridMultilevel"/>
    <w:tmpl w:val="22ACA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832CB6"/>
    <w:multiLevelType w:val="hybridMultilevel"/>
    <w:tmpl w:val="FBAE0816"/>
    <w:lvl w:ilvl="0" w:tplc="2C09000F">
      <w:start w:val="1"/>
      <w:numFmt w:val="decimal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1710E1"/>
    <w:multiLevelType w:val="hybridMultilevel"/>
    <w:tmpl w:val="38849D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4F2C0C"/>
    <w:multiLevelType w:val="hybridMultilevel"/>
    <w:tmpl w:val="5044BA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E530FB"/>
    <w:multiLevelType w:val="hybridMultilevel"/>
    <w:tmpl w:val="B0089A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8800C7"/>
    <w:multiLevelType w:val="hybridMultilevel"/>
    <w:tmpl w:val="1D103D6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23A240C9"/>
    <w:multiLevelType w:val="hybridMultilevel"/>
    <w:tmpl w:val="FBC2ECF8"/>
    <w:lvl w:ilvl="0" w:tplc="2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F374EC"/>
    <w:multiLevelType w:val="multilevel"/>
    <w:tmpl w:val="8B06E52A"/>
    <w:lvl w:ilvl="0">
      <w:start w:val="2000"/>
      <w:numFmt w:val="decimal"/>
      <w:lvlText w:val="%1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15"/>
        </w:tabs>
        <w:ind w:left="3615" w:hanging="3615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615"/>
        </w:tabs>
        <w:ind w:left="3615" w:hanging="3615"/>
      </w:pPr>
      <w:rPr>
        <w:rFonts w:hint="default"/>
      </w:rPr>
    </w:lvl>
  </w:abstractNum>
  <w:abstractNum w:abstractNumId="13">
    <w:nsid w:val="2B1A43EA"/>
    <w:multiLevelType w:val="hybridMultilevel"/>
    <w:tmpl w:val="3F1A1B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D9C7B1C"/>
    <w:multiLevelType w:val="hybridMultilevel"/>
    <w:tmpl w:val="6C20662E"/>
    <w:lvl w:ilvl="0" w:tplc="3A728AEE">
      <w:start w:val="2007"/>
      <w:numFmt w:val="decimal"/>
      <w:lvlText w:val="%1"/>
      <w:lvlJc w:val="left"/>
      <w:pPr>
        <w:tabs>
          <w:tab w:val="num" w:pos="3780"/>
        </w:tabs>
        <w:ind w:left="3780" w:hanging="34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97747D1"/>
    <w:multiLevelType w:val="hybridMultilevel"/>
    <w:tmpl w:val="AC7CC2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5508A5"/>
    <w:multiLevelType w:val="hybridMultilevel"/>
    <w:tmpl w:val="A70CE454"/>
    <w:lvl w:ilvl="0" w:tplc="0409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7">
    <w:nsid w:val="40AA784C"/>
    <w:multiLevelType w:val="hybridMultilevel"/>
    <w:tmpl w:val="8E9C6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1F11B8"/>
    <w:multiLevelType w:val="hybridMultilevel"/>
    <w:tmpl w:val="0816A3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54828E4"/>
    <w:multiLevelType w:val="hybridMultilevel"/>
    <w:tmpl w:val="FB70AD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62A6E61"/>
    <w:multiLevelType w:val="hybridMultilevel"/>
    <w:tmpl w:val="A49C5E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7653802"/>
    <w:multiLevelType w:val="hybridMultilevel"/>
    <w:tmpl w:val="D996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0B0C81"/>
    <w:multiLevelType w:val="hybridMultilevel"/>
    <w:tmpl w:val="8FDA3674"/>
    <w:lvl w:ilvl="0" w:tplc="DDF49A8C">
      <w:start w:val="2009"/>
      <w:numFmt w:val="decimal"/>
      <w:lvlText w:val="%1"/>
      <w:lvlJc w:val="left"/>
      <w:pPr>
        <w:tabs>
          <w:tab w:val="num" w:pos="3735"/>
        </w:tabs>
        <w:ind w:left="3735" w:hanging="3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29244B1"/>
    <w:multiLevelType w:val="hybridMultilevel"/>
    <w:tmpl w:val="5C14E05E"/>
    <w:lvl w:ilvl="0" w:tplc="01325AD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56A637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>
    <w:nsid w:val="65A2337E"/>
    <w:multiLevelType w:val="hybridMultilevel"/>
    <w:tmpl w:val="338026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C06AD9"/>
    <w:multiLevelType w:val="hybridMultilevel"/>
    <w:tmpl w:val="393C1AAE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26"/>
  </w:num>
  <w:num w:numId="4">
    <w:abstractNumId w:val="12"/>
  </w:num>
  <w:num w:numId="5">
    <w:abstractNumId w:val="19"/>
  </w:num>
  <w:num w:numId="6">
    <w:abstractNumId w:val="15"/>
  </w:num>
  <w:num w:numId="7">
    <w:abstractNumId w:val="10"/>
  </w:num>
  <w:num w:numId="8">
    <w:abstractNumId w:val="18"/>
  </w:num>
  <w:num w:numId="9">
    <w:abstractNumId w:val="22"/>
  </w:num>
  <w:num w:numId="10">
    <w:abstractNumId w:val="14"/>
  </w:num>
  <w:num w:numId="11">
    <w:abstractNumId w:val="7"/>
  </w:num>
  <w:num w:numId="12">
    <w:abstractNumId w:val="0"/>
  </w:num>
  <w:num w:numId="13">
    <w:abstractNumId w:val="17"/>
  </w:num>
  <w:num w:numId="14">
    <w:abstractNumId w:val="21"/>
  </w:num>
  <w:num w:numId="15">
    <w:abstractNumId w:val="20"/>
  </w:num>
  <w:num w:numId="16">
    <w:abstractNumId w:val="16"/>
  </w:num>
  <w:num w:numId="17">
    <w:abstractNumId w:val="13"/>
  </w:num>
  <w:num w:numId="18">
    <w:abstractNumId w:val="8"/>
  </w:num>
  <w:num w:numId="19">
    <w:abstractNumId w:val="5"/>
  </w:num>
  <w:num w:numId="20">
    <w:abstractNumId w:val="3"/>
  </w:num>
  <w:num w:numId="21">
    <w:abstractNumId w:val="25"/>
  </w:num>
  <w:num w:numId="22">
    <w:abstractNumId w:val="11"/>
  </w:num>
  <w:num w:numId="23">
    <w:abstractNumId w:val="1"/>
  </w:num>
  <w:num w:numId="24">
    <w:abstractNumId w:val="4"/>
  </w:num>
  <w:num w:numId="25">
    <w:abstractNumId w:val="6"/>
  </w:num>
  <w:num w:numId="26">
    <w:abstractNumId w:val="9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DF8"/>
    <w:rsid w:val="00015C1F"/>
    <w:rsid w:val="00032441"/>
    <w:rsid w:val="000828D1"/>
    <w:rsid w:val="000A4D13"/>
    <w:rsid w:val="00181909"/>
    <w:rsid w:val="00197D74"/>
    <w:rsid w:val="001A5DF8"/>
    <w:rsid w:val="0021480E"/>
    <w:rsid w:val="0022179D"/>
    <w:rsid w:val="0022197E"/>
    <w:rsid w:val="00252F51"/>
    <w:rsid w:val="0026397D"/>
    <w:rsid w:val="002773FD"/>
    <w:rsid w:val="002966BA"/>
    <w:rsid w:val="002F68D8"/>
    <w:rsid w:val="003309D9"/>
    <w:rsid w:val="00351199"/>
    <w:rsid w:val="00360EE0"/>
    <w:rsid w:val="00385C77"/>
    <w:rsid w:val="003A511E"/>
    <w:rsid w:val="003C6827"/>
    <w:rsid w:val="003D17F9"/>
    <w:rsid w:val="003D24A7"/>
    <w:rsid w:val="003D7AEB"/>
    <w:rsid w:val="00400F6F"/>
    <w:rsid w:val="00432EAF"/>
    <w:rsid w:val="004341D9"/>
    <w:rsid w:val="00494696"/>
    <w:rsid w:val="004948B3"/>
    <w:rsid w:val="004A2ED6"/>
    <w:rsid w:val="004B7EBB"/>
    <w:rsid w:val="004C5ECD"/>
    <w:rsid w:val="00510165"/>
    <w:rsid w:val="00575143"/>
    <w:rsid w:val="00581ADE"/>
    <w:rsid w:val="005B49E9"/>
    <w:rsid w:val="005C10F9"/>
    <w:rsid w:val="005C4162"/>
    <w:rsid w:val="00613924"/>
    <w:rsid w:val="00687B9F"/>
    <w:rsid w:val="006A18BC"/>
    <w:rsid w:val="006A5147"/>
    <w:rsid w:val="006C5106"/>
    <w:rsid w:val="006D20D1"/>
    <w:rsid w:val="006E7B86"/>
    <w:rsid w:val="006F5BCC"/>
    <w:rsid w:val="006F6F60"/>
    <w:rsid w:val="007424B7"/>
    <w:rsid w:val="00752650"/>
    <w:rsid w:val="007A2851"/>
    <w:rsid w:val="007B47C6"/>
    <w:rsid w:val="007D1D50"/>
    <w:rsid w:val="00805E2D"/>
    <w:rsid w:val="00806CD9"/>
    <w:rsid w:val="00823580"/>
    <w:rsid w:val="008777C7"/>
    <w:rsid w:val="00896423"/>
    <w:rsid w:val="008D71FE"/>
    <w:rsid w:val="009135D0"/>
    <w:rsid w:val="00940035"/>
    <w:rsid w:val="00943D85"/>
    <w:rsid w:val="00955E61"/>
    <w:rsid w:val="009C3828"/>
    <w:rsid w:val="009D633C"/>
    <w:rsid w:val="00A2326F"/>
    <w:rsid w:val="00A74CF0"/>
    <w:rsid w:val="00AA088A"/>
    <w:rsid w:val="00B02B17"/>
    <w:rsid w:val="00B811C7"/>
    <w:rsid w:val="00BA57E4"/>
    <w:rsid w:val="00BB10D1"/>
    <w:rsid w:val="00BF4892"/>
    <w:rsid w:val="00C13F05"/>
    <w:rsid w:val="00C16BA4"/>
    <w:rsid w:val="00C63A51"/>
    <w:rsid w:val="00CA2EA6"/>
    <w:rsid w:val="00CB158C"/>
    <w:rsid w:val="00CC18B7"/>
    <w:rsid w:val="00CC6760"/>
    <w:rsid w:val="00CC797F"/>
    <w:rsid w:val="00CF0111"/>
    <w:rsid w:val="00CF72EC"/>
    <w:rsid w:val="00D05E23"/>
    <w:rsid w:val="00D225F6"/>
    <w:rsid w:val="00D30716"/>
    <w:rsid w:val="00D47FA5"/>
    <w:rsid w:val="00D6467C"/>
    <w:rsid w:val="00E7173B"/>
    <w:rsid w:val="00EA5C1A"/>
    <w:rsid w:val="00EA76BD"/>
    <w:rsid w:val="00EC69AD"/>
    <w:rsid w:val="00EC6D47"/>
    <w:rsid w:val="00F23665"/>
    <w:rsid w:val="00F50992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F7603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TT" w:eastAsia="en-TT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pPr>
      <w:spacing w:after="60" w:line="220" w:lineRule="atLeast"/>
      <w:outlineLvl w:val="1"/>
    </w:pPr>
    <w:rPr>
      <w:rFonts w:ascii="Tahoma" w:hAnsi="Tahoma"/>
      <w:b/>
      <w:spacing w:val="10"/>
      <w:szCs w:val="22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ind w:left="3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  <w:lang w:val="x-none" w:eastAsia="x-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pPr>
      <w:numPr>
        <w:numId w:val="3"/>
      </w:numPr>
    </w:pPr>
    <w:rPr>
      <w:spacing w:val="-5"/>
      <w:sz w:val="22"/>
      <w:lang w:val="en-US" w:eastAsia="en-US"/>
    </w:rPr>
  </w:style>
  <w:style w:type="paragraph" w:customStyle="1" w:styleId="StyleContactInfo">
    <w:name w:val="Style Contact Info"/>
    <w:basedOn w:val="Normal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Heading2Char">
    <w:name w:val="Heading 2 Char"/>
    <w:link w:val="Heading2"/>
    <w:rsid w:val="005C4162"/>
    <w:rPr>
      <w:rFonts w:ascii="Tahoma" w:hAnsi="Tahoma"/>
      <w:b/>
      <w:spacing w:val="10"/>
      <w:szCs w:val="22"/>
    </w:rPr>
  </w:style>
  <w:style w:type="character" w:customStyle="1" w:styleId="BodyTextChar">
    <w:name w:val="Body Text Char"/>
    <w:link w:val="BodyText"/>
    <w:rsid w:val="005C4162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19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TT" w:eastAsia="en-TT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2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BodyText"/>
    <w:qFormat/>
    <w:pPr>
      <w:spacing w:before="220" w:line="220" w:lineRule="atLeast"/>
      <w:outlineLvl w:val="0"/>
    </w:pPr>
    <w:rPr>
      <w:rFonts w:ascii="Tahoma" w:hAnsi="Tahoma"/>
      <w:b/>
      <w:spacing w:val="10"/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pPr>
      <w:spacing w:after="60" w:line="220" w:lineRule="atLeast"/>
      <w:outlineLvl w:val="1"/>
    </w:pPr>
    <w:rPr>
      <w:rFonts w:ascii="Tahoma" w:hAnsi="Tahoma"/>
      <w:b/>
      <w:spacing w:val="10"/>
      <w:szCs w:val="22"/>
      <w:lang w:val="x-none" w:eastAsia="x-non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/>
      <w:ind w:left="72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ind w:left="3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  <w:lang w:val="x-none" w:eastAsia="x-non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YourName">
    <w:name w:val="Your Name"/>
    <w:basedOn w:val="Normal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pPr>
      <w:numPr>
        <w:numId w:val="3"/>
      </w:numPr>
    </w:pPr>
    <w:rPr>
      <w:spacing w:val="-5"/>
      <w:sz w:val="22"/>
      <w:lang w:val="en-US" w:eastAsia="en-US"/>
    </w:rPr>
  </w:style>
  <w:style w:type="paragraph" w:customStyle="1" w:styleId="StyleContactInfo">
    <w:name w:val="Style Contact Info"/>
    <w:basedOn w:val="Normal"/>
    <w:pPr>
      <w:spacing w:line="220" w:lineRule="atLeast"/>
      <w:jc w:val="center"/>
    </w:pPr>
    <w:rPr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3">
    <w:name w:val="Body Text 3"/>
    <w:basedOn w:val="BodyText"/>
    <w:pPr>
      <w:spacing w:after="120"/>
      <w:jc w:val="right"/>
    </w:pPr>
    <w:rPr>
      <w:szCs w:val="16"/>
    </w:rPr>
  </w:style>
  <w:style w:type="paragraph" w:customStyle="1" w:styleId="YourNamePage2">
    <w:name w:val="Your Name Page 2"/>
    <w:basedOn w:val="YourName"/>
    <w:pPr>
      <w:spacing w:before="60"/>
    </w:pPr>
    <w:rPr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Heading2Char">
    <w:name w:val="Heading 2 Char"/>
    <w:link w:val="Heading2"/>
    <w:rsid w:val="005C4162"/>
    <w:rPr>
      <w:rFonts w:ascii="Tahoma" w:hAnsi="Tahoma"/>
      <w:b/>
      <w:spacing w:val="10"/>
      <w:szCs w:val="22"/>
    </w:rPr>
  </w:style>
  <w:style w:type="character" w:customStyle="1" w:styleId="BodyTextChar">
    <w:name w:val="Body Text Char"/>
    <w:link w:val="BodyText"/>
    <w:rsid w:val="005C4162"/>
    <w:rPr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1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makelacd2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kela\AppData\Local\Temp\TCD9FEA.tmp\Chronological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23F61-0CF0-4435-AE70-C7588B5A9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</Template>
  <TotalTime>0</TotalTime>
  <Pages>5</Pages>
  <Words>849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#17 Covigne Road, Diego Martin, Trinidad · 490-6559 · dgirl_2@hotmail</vt:lpstr>
    </vt:vector>
  </TitlesOfParts>
  <Company>Microsoft</Company>
  <LinksUpToDate>false</LinksUpToDate>
  <CharactersWithSpaces>5679</CharactersWithSpaces>
  <SharedDoc>false</SharedDoc>
  <HLinks>
    <vt:vector size="6" baseType="variant">
      <vt:variant>
        <vt:i4>3014762</vt:i4>
      </vt:variant>
      <vt:variant>
        <vt:i4>0</vt:i4>
      </vt:variant>
      <vt:variant>
        <vt:i4>0</vt:i4>
      </vt:variant>
      <vt:variant>
        <vt:i4>5</vt:i4>
      </vt:variant>
      <vt:variant>
        <vt:lpwstr>mailto:dgirl_2@hotmail.com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#17 Covigne Road, Diego Martin, Trinidad · 490-6559 · dgirl_2@hotmail</dc:title>
  <dc:creator>makela</dc:creator>
  <cp:lastModifiedBy>Makela Dunbar</cp:lastModifiedBy>
  <cp:revision>2</cp:revision>
  <cp:lastPrinted>2012-09-12T16:46:00Z</cp:lastPrinted>
  <dcterms:created xsi:type="dcterms:W3CDTF">2022-07-28T17:12:00Z</dcterms:created>
  <dcterms:modified xsi:type="dcterms:W3CDTF">2022-07-28T17:12:00Z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TC060915231033</vt:lpwstr>
  </property>
</Properties>
</file>